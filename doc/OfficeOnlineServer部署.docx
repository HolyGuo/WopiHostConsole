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468" w:rsidRDefault="00015468" w:rsidP="00DA5377">
      <w:pPr>
        <w:pStyle w:val="04-"/>
        <w:ind w:firstLine="480"/>
        <w:jc w:val="right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706FD9" w:rsidRPr="00706FD9" w:rsidRDefault="00F05365" w:rsidP="00706FD9">
      <w:pPr>
        <w:pStyle w:val="01-"/>
      </w:pPr>
      <w:r w:rsidRPr="00F05365">
        <w:rPr>
          <w:rFonts w:hint="eastAsia"/>
          <w:sz w:val="56"/>
        </w:rPr>
        <w:t>OfficeOnlineServer</w:t>
      </w:r>
      <w:r w:rsidRPr="00F05365">
        <w:rPr>
          <w:rFonts w:hint="eastAsia"/>
          <w:sz w:val="56"/>
        </w:rPr>
        <w:t>部署</w:t>
      </w:r>
    </w:p>
    <w:p w:rsidR="00015468" w:rsidRDefault="00015468" w:rsidP="00015468">
      <w:pPr>
        <w:pStyle w:val="04-"/>
        <w:ind w:firstLine="480"/>
      </w:pPr>
    </w:p>
    <w:p w:rsidR="00015468" w:rsidRPr="00423279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B313D1" w:rsidRDefault="00B313D1" w:rsidP="00015468">
      <w:pPr>
        <w:pStyle w:val="04-"/>
        <w:ind w:firstLine="480"/>
      </w:pPr>
    </w:p>
    <w:p w:rsidR="00015468" w:rsidRDefault="00F05365" w:rsidP="00015468">
      <w:pPr>
        <w:pStyle w:val="02-"/>
      </w:pPr>
      <w:r>
        <w:rPr>
          <w:rFonts w:hint="eastAsia"/>
        </w:rPr>
        <w:t>武汉地信云科信息技术有限公司</w:t>
      </w:r>
    </w:p>
    <w:p w:rsidR="001F3872" w:rsidRDefault="00015468" w:rsidP="00015468">
      <w:pPr>
        <w:pStyle w:val="02-"/>
        <w:sectPr w:rsidR="001F3872" w:rsidSect="009175A2">
          <w:headerReference w:type="default" r:id="rId8"/>
          <w:footerReference w:type="default" r:id="rId9"/>
          <w:pgSz w:w="11906" w:h="16838" w:code="9"/>
          <w:pgMar w:top="1440" w:right="1440" w:bottom="1440" w:left="1440" w:header="851" w:footer="992" w:gutter="0"/>
          <w:cols w:space="425"/>
          <w:docGrid w:type="lines" w:linePitch="312"/>
        </w:sectPr>
      </w:pPr>
      <w:r>
        <w:t>201</w:t>
      </w:r>
      <w:r w:rsidR="0015069A">
        <w:t>9</w:t>
      </w:r>
      <w:r>
        <w:rPr>
          <w:rFonts w:hint="eastAsia"/>
        </w:rPr>
        <w:t>年</w:t>
      </w:r>
      <w:r w:rsidR="007A24F0">
        <w:t>10</w:t>
      </w:r>
      <w:r>
        <w:rPr>
          <w:rFonts w:hint="eastAsia"/>
        </w:rPr>
        <w:t>月</w:t>
      </w:r>
    </w:p>
    <w:p w:rsidR="00C53027" w:rsidRDefault="00C53027" w:rsidP="00493E3A">
      <w:pPr>
        <w:tabs>
          <w:tab w:val="left" w:pos="4335"/>
        </w:tabs>
        <w:jc w:val="center"/>
      </w:pPr>
    </w:p>
    <w:p w:rsidR="00E36A95" w:rsidRPr="00C53027" w:rsidRDefault="00437336" w:rsidP="00493E3A">
      <w:pPr>
        <w:tabs>
          <w:tab w:val="left" w:pos="4335"/>
        </w:tabs>
        <w:jc w:val="center"/>
        <w:rPr>
          <w:sz w:val="24"/>
          <w:szCs w:val="24"/>
        </w:rPr>
      </w:pPr>
      <w:r w:rsidRPr="00C53027">
        <w:rPr>
          <w:rFonts w:hint="eastAsia"/>
          <w:sz w:val="24"/>
          <w:szCs w:val="24"/>
        </w:rPr>
        <w:t>目录</w:t>
      </w:r>
    </w:p>
    <w:p w:rsidR="00493E3A" w:rsidRDefault="00437336">
      <w:pPr>
        <w:pStyle w:val="TOC1"/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2120749" w:history="1">
        <w:r w:rsidR="00493E3A" w:rsidRPr="00104AF9">
          <w:rPr>
            <w:rStyle w:val="aa"/>
            <w:noProof/>
          </w:rPr>
          <w:t xml:space="preserve">1 </w:t>
        </w:r>
        <w:r w:rsidR="00493E3A" w:rsidRPr="00104AF9">
          <w:rPr>
            <w:rStyle w:val="aa"/>
            <w:noProof/>
          </w:rPr>
          <w:t>项目概况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_Toc22120749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0" w:history="1">
        <w:r w:rsidRPr="00104AF9">
          <w:rPr>
            <w:rStyle w:val="aa"/>
            <w:rFonts w:cs="Arial"/>
            <w:noProof/>
          </w:rPr>
          <w:t>2</w:t>
        </w:r>
        <w:r w:rsidRPr="00104AF9">
          <w:rPr>
            <w:rStyle w:val="aa"/>
            <w:rFonts w:ascii="Arial" w:hAnsi="Arial" w:cs="Arial"/>
            <w:noProof/>
            <w:shd w:val="clear" w:color="auto" w:fill="FFFFFF"/>
          </w:rPr>
          <w:t xml:space="preserve"> </w:t>
        </w:r>
        <w:r w:rsidRPr="00104AF9">
          <w:rPr>
            <w:rStyle w:val="aa"/>
            <w:rFonts w:ascii="Arial" w:hAnsi="Arial" w:cs="Arial"/>
            <w:noProof/>
            <w:shd w:val="clear" w:color="auto" w:fill="FFFFFF"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1" w:history="1">
        <w:r w:rsidRPr="00104AF9">
          <w:rPr>
            <w:rStyle w:val="aa"/>
            <w:noProof/>
          </w:rPr>
          <w:t xml:space="preserve">3 </w:t>
        </w:r>
        <w:r w:rsidRPr="00104AF9">
          <w:rPr>
            <w:rStyle w:val="aa"/>
            <w:noProof/>
          </w:rPr>
          <w:t>立项思路及方向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2" w:history="1">
        <w:r w:rsidRPr="00104AF9">
          <w:rPr>
            <w:rStyle w:val="aa"/>
            <w:noProof/>
          </w:rPr>
          <w:t xml:space="preserve">3.1 </w:t>
        </w:r>
        <w:r w:rsidRPr="00104AF9">
          <w:rPr>
            <w:rStyle w:val="aa"/>
            <w:noProof/>
          </w:rPr>
          <w:t>以三维</w:t>
        </w:r>
        <w:r w:rsidRPr="00104AF9">
          <w:rPr>
            <w:rStyle w:val="aa"/>
            <w:noProof/>
          </w:rPr>
          <w:t>GIS</w:t>
        </w:r>
        <w:r w:rsidRPr="00104AF9">
          <w:rPr>
            <w:rStyle w:val="aa"/>
            <w:noProof/>
          </w:rPr>
          <w:t>技术为中心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3" w:history="1">
        <w:r w:rsidRPr="00104AF9">
          <w:rPr>
            <w:rStyle w:val="aa"/>
            <w:noProof/>
          </w:rPr>
          <w:t xml:space="preserve">3.2 </w:t>
        </w:r>
        <w:r w:rsidRPr="00104AF9">
          <w:rPr>
            <w:rStyle w:val="aa"/>
            <w:noProof/>
          </w:rPr>
          <w:t>互联网</w:t>
        </w:r>
        <w:r w:rsidRPr="00104AF9">
          <w:rPr>
            <w:rStyle w:val="aa"/>
            <w:noProof/>
          </w:rPr>
          <w:t>+</w:t>
        </w:r>
        <w:r w:rsidRPr="00104AF9">
          <w:rPr>
            <w:rStyle w:val="aa"/>
            <w:noProof/>
          </w:rPr>
          <w:t>实时态势创作平台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4" w:history="1">
        <w:r w:rsidRPr="00104AF9">
          <w:rPr>
            <w:rStyle w:val="aa"/>
            <w:noProof/>
          </w:rPr>
          <w:t xml:space="preserve">3.3 </w:t>
        </w:r>
        <w:r w:rsidRPr="00104AF9">
          <w:rPr>
            <w:rStyle w:val="aa"/>
            <w:noProof/>
          </w:rPr>
          <w:t>互联网</w:t>
        </w:r>
        <w:r w:rsidRPr="00104AF9">
          <w:rPr>
            <w:rStyle w:val="aa"/>
            <w:noProof/>
          </w:rPr>
          <w:t>+</w:t>
        </w:r>
        <w:r w:rsidRPr="00104AF9">
          <w:rPr>
            <w:rStyle w:val="aa"/>
            <w:noProof/>
          </w:rPr>
          <w:t>实时态势互动平台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5" w:history="1">
        <w:r w:rsidRPr="00104AF9">
          <w:rPr>
            <w:rStyle w:val="aa"/>
            <w:noProof/>
          </w:rPr>
          <w:t xml:space="preserve">4 </w:t>
        </w:r>
        <w:r w:rsidRPr="00104AF9">
          <w:rPr>
            <w:rStyle w:val="aa"/>
            <w:noProof/>
          </w:rPr>
          <w:t>主要创新点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6" w:history="1">
        <w:r w:rsidRPr="00104AF9">
          <w:rPr>
            <w:rStyle w:val="aa"/>
            <w:noProof/>
          </w:rPr>
          <w:t xml:space="preserve">5 </w:t>
        </w:r>
        <w:r w:rsidRPr="00104AF9">
          <w:rPr>
            <w:rStyle w:val="aa"/>
            <w:noProof/>
          </w:rPr>
          <w:t>现有工作基础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7" w:history="1">
        <w:r w:rsidRPr="00104AF9">
          <w:rPr>
            <w:rStyle w:val="aa"/>
            <w:noProof/>
          </w:rPr>
          <w:t xml:space="preserve">5.1 </w:t>
        </w:r>
        <w:r w:rsidRPr="00104AF9">
          <w:rPr>
            <w:rStyle w:val="aa"/>
            <w:noProof/>
          </w:rPr>
          <w:t>已开展工作情况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8" w:history="1">
        <w:r w:rsidRPr="00104AF9">
          <w:rPr>
            <w:rStyle w:val="aa"/>
            <w:noProof/>
          </w:rPr>
          <w:t xml:space="preserve">5.2 </w:t>
        </w:r>
        <w:r w:rsidRPr="00104AF9">
          <w:rPr>
            <w:rStyle w:val="aa"/>
            <w:noProof/>
          </w:rPr>
          <w:t>已有基础条件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9" w:history="1">
        <w:r w:rsidRPr="00104AF9">
          <w:rPr>
            <w:rStyle w:val="aa"/>
            <w:noProof/>
          </w:rPr>
          <w:t xml:space="preserve">5.3 </w:t>
        </w:r>
        <w:r w:rsidRPr="00104AF9">
          <w:rPr>
            <w:rStyle w:val="aa"/>
            <w:noProof/>
          </w:rPr>
          <w:t>已有研发成果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60" w:history="1">
        <w:r w:rsidRPr="00104AF9">
          <w:rPr>
            <w:rStyle w:val="aa"/>
            <w:noProof/>
          </w:rPr>
          <w:t xml:space="preserve">6 </w:t>
        </w:r>
        <w:r w:rsidRPr="00104AF9">
          <w:rPr>
            <w:rStyle w:val="aa"/>
            <w:noProof/>
          </w:rPr>
          <w:t>项目阶段性规划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1" w:history="1">
        <w:r w:rsidRPr="00104AF9">
          <w:rPr>
            <w:rStyle w:val="aa"/>
            <w:noProof/>
          </w:rPr>
          <w:t xml:space="preserve">6.1 </w:t>
        </w:r>
        <w:r w:rsidRPr="00104AF9">
          <w:rPr>
            <w:rStyle w:val="aa"/>
            <w:noProof/>
          </w:rPr>
          <w:t>研发规划</w:t>
        </w:r>
        <w:r w:rsidRPr="00104AF9">
          <w:rPr>
            <w:rStyle w:val="aa"/>
            <w:noProof/>
          </w:rPr>
          <w:t>(</w:t>
        </w:r>
        <w:r w:rsidRPr="00104AF9">
          <w:rPr>
            <w:rStyle w:val="aa"/>
            <w:noProof/>
          </w:rPr>
          <w:t>第一阶段</w:t>
        </w:r>
        <w:r w:rsidRPr="00104AF9">
          <w:rPr>
            <w:rStyle w:val="a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2" w:history="1">
        <w:r w:rsidRPr="00104AF9">
          <w:rPr>
            <w:rStyle w:val="aa"/>
            <w:noProof/>
          </w:rPr>
          <w:t xml:space="preserve">6.1.1 </w:t>
        </w:r>
        <w:r w:rsidRPr="00104AF9">
          <w:rPr>
            <w:rStyle w:val="aa"/>
            <w:noProof/>
          </w:rPr>
          <w:t>软件平台整体规划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3" w:history="1">
        <w:r w:rsidRPr="00104AF9">
          <w:rPr>
            <w:rStyle w:val="aa"/>
            <w:noProof/>
          </w:rPr>
          <w:t xml:space="preserve">6.1.2 </w:t>
        </w:r>
        <w:r w:rsidRPr="00104AF9">
          <w:rPr>
            <w:rStyle w:val="aa"/>
            <w:noProof/>
          </w:rPr>
          <w:t>研发计划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4" w:history="1">
        <w:r w:rsidRPr="00104AF9">
          <w:rPr>
            <w:rStyle w:val="aa"/>
            <w:noProof/>
          </w:rPr>
          <w:t xml:space="preserve">6.2 </w:t>
        </w:r>
        <w:r w:rsidRPr="00104AF9">
          <w:rPr>
            <w:rStyle w:val="aa"/>
            <w:noProof/>
          </w:rPr>
          <w:t>市场营销规划</w:t>
        </w:r>
        <w:r w:rsidRPr="00104AF9">
          <w:rPr>
            <w:rStyle w:val="aa"/>
            <w:noProof/>
          </w:rPr>
          <w:t>(</w:t>
        </w:r>
        <w:r w:rsidRPr="00104AF9">
          <w:rPr>
            <w:rStyle w:val="aa"/>
            <w:noProof/>
          </w:rPr>
          <w:t>第二阶段</w:t>
        </w:r>
        <w:r w:rsidRPr="00104AF9">
          <w:rPr>
            <w:rStyle w:val="a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5" w:history="1">
        <w:r w:rsidRPr="00104AF9">
          <w:rPr>
            <w:rStyle w:val="aa"/>
            <w:noProof/>
          </w:rPr>
          <w:t xml:space="preserve">6.2.1 </w:t>
        </w:r>
        <w:r w:rsidRPr="00104AF9">
          <w:rPr>
            <w:rStyle w:val="aa"/>
            <w:noProof/>
          </w:rPr>
          <w:t>军事社区营销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6" w:history="1">
        <w:r w:rsidRPr="00104AF9">
          <w:rPr>
            <w:rStyle w:val="aa"/>
            <w:noProof/>
          </w:rPr>
          <w:t xml:space="preserve">6.2.2 </w:t>
        </w:r>
        <w:r w:rsidRPr="00104AF9">
          <w:rPr>
            <w:rStyle w:val="aa"/>
            <w:noProof/>
          </w:rPr>
          <w:t>大众营销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7" w:history="1">
        <w:r w:rsidRPr="00104AF9">
          <w:rPr>
            <w:rStyle w:val="aa"/>
            <w:noProof/>
          </w:rPr>
          <w:t xml:space="preserve">6.2.3 </w:t>
        </w:r>
        <w:r w:rsidRPr="00104AF9">
          <w:rPr>
            <w:rStyle w:val="aa"/>
            <w:noProof/>
          </w:rPr>
          <w:t>举办线下活动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68" w:history="1">
        <w:r w:rsidRPr="00104AF9">
          <w:rPr>
            <w:rStyle w:val="aa"/>
            <w:noProof/>
          </w:rPr>
          <w:t xml:space="preserve">7 </w:t>
        </w:r>
        <w:r w:rsidRPr="00104AF9">
          <w:rPr>
            <w:rStyle w:val="aa"/>
            <w:noProof/>
          </w:rPr>
          <w:t>市场分析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9" w:history="1">
        <w:r w:rsidRPr="00104AF9">
          <w:rPr>
            <w:rStyle w:val="aa"/>
            <w:noProof/>
          </w:rPr>
          <w:t xml:space="preserve">7.1 </w:t>
        </w:r>
        <w:r w:rsidRPr="00104AF9">
          <w:rPr>
            <w:rStyle w:val="aa"/>
            <w:noProof/>
          </w:rPr>
          <w:t>竞争对手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0" w:history="1">
        <w:r w:rsidRPr="00104AF9">
          <w:rPr>
            <w:rStyle w:val="aa"/>
            <w:noProof/>
          </w:rPr>
          <w:t xml:space="preserve">7.2 </w:t>
        </w:r>
        <w:r w:rsidRPr="00104AF9">
          <w:rPr>
            <w:rStyle w:val="aa"/>
            <w:noProof/>
          </w:rPr>
          <w:t>政策趋势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1" w:history="1">
        <w:r w:rsidRPr="00104AF9">
          <w:rPr>
            <w:rStyle w:val="aa"/>
            <w:noProof/>
          </w:rPr>
          <w:t xml:space="preserve">7.3 </w:t>
        </w:r>
        <w:r w:rsidRPr="00104AF9">
          <w:rPr>
            <w:rStyle w:val="aa"/>
            <w:noProof/>
          </w:rPr>
          <w:t>市场分析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2" w:history="1">
        <w:r w:rsidRPr="00104AF9">
          <w:rPr>
            <w:rStyle w:val="aa"/>
            <w:noProof/>
          </w:rPr>
          <w:t xml:space="preserve">7.3.1 </w:t>
        </w:r>
        <w:r w:rsidRPr="00104AF9">
          <w:rPr>
            <w:rStyle w:val="aa"/>
            <w:noProof/>
          </w:rPr>
          <w:t>军事爱好者协会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3" w:history="1">
        <w:r w:rsidRPr="00104AF9">
          <w:rPr>
            <w:rStyle w:val="aa"/>
            <w:noProof/>
          </w:rPr>
          <w:t xml:space="preserve">7.3.2 </w:t>
        </w:r>
        <w:r w:rsidRPr="00104AF9">
          <w:rPr>
            <w:rStyle w:val="aa"/>
            <w:noProof/>
          </w:rPr>
          <w:t>军情时事类网站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4" w:history="1">
        <w:r w:rsidRPr="00104AF9">
          <w:rPr>
            <w:rStyle w:val="aa"/>
            <w:noProof/>
          </w:rPr>
          <w:t xml:space="preserve">8 </w:t>
        </w:r>
        <w:r w:rsidRPr="00104AF9">
          <w:rPr>
            <w:rStyle w:val="aa"/>
            <w:noProof/>
          </w:rPr>
          <w:t>用户分析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5" w:history="1">
        <w:r w:rsidRPr="00104AF9">
          <w:rPr>
            <w:rStyle w:val="aa"/>
            <w:noProof/>
          </w:rPr>
          <w:t xml:space="preserve">9 </w:t>
        </w:r>
        <w:r w:rsidRPr="00104AF9">
          <w:rPr>
            <w:rStyle w:val="aa"/>
            <w:noProof/>
          </w:rPr>
          <w:t>发展前景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6" w:history="1">
        <w:r w:rsidRPr="00104AF9">
          <w:rPr>
            <w:rStyle w:val="aa"/>
            <w:noProof/>
          </w:rPr>
          <w:t xml:space="preserve">10 </w:t>
        </w:r>
        <w:r w:rsidRPr="00104AF9">
          <w:rPr>
            <w:rStyle w:val="aa"/>
            <w:noProof/>
          </w:rPr>
          <w:t>运营方式</w:t>
        </w:r>
        <w:r w:rsidRPr="00104AF9">
          <w:rPr>
            <w:rStyle w:val="aa"/>
            <w:noProof/>
          </w:rPr>
          <w:t>/</w:t>
        </w:r>
        <w:r w:rsidRPr="00104AF9">
          <w:rPr>
            <w:rStyle w:val="aa"/>
            <w:noProof/>
          </w:rPr>
          <w:t>盈利方式探索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7" w:history="1">
        <w:r w:rsidRPr="00104AF9">
          <w:rPr>
            <w:rStyle w:val="aa"/>
            <w:noProof/>
          </w:rPr>
          <w:t xml:space="preserve">10.1 </w:t>
        </w:r>
        <w:r w:rsidRPr="00104AF9">
          <w:rPr>
            <w:rStyle w:val="aa"/>
            <w:noProof/>
          </w:rPr>
          <w:t>面向普通用户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8" w:history="1">
        <w:r w:rsidRPr="00104AF9">
          <w:rPr>
            <w:rStyle w:val="aa"/>
            <w:noProof/>
          </w:rPr>
          <w:t xml:space="preserve">10.2 </w:t>
        </w:r>
        <w:r w:rsidRPr="00104AF9">
          <w:rPr>
            <w:rStyle w:val="aa"/>
            <w:noProof/>
          </w:rPr>
          <w:t>大客户定制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9" w:history="1">
        <w:r w:rsidRPr="00104AF9">
          <w:rPr>
            <w:rStyle w:val="aa"/>
            <w:noProof/>
          </w:rPr>
          <w:t xml:space="preserve">10.2.1 </w:t>
        </w:r>
        <w:r w:rsidRPr="00104AF9">
          <w:rPr>
            <w:rStyle w:val="aa"/>
            <w:noProof/>
          </w:rPr>
          <w:t>面向军事院校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80" w:history="1">
        <w:r w:rsidRPr="00104AF9">
          <w:rPr>
            <w:rStyle w:val="aa"/>
            <w:noProof/>
          </w:rPr>
          <w:t xml:space="preserve">10.2.2 </w:t>
        </w:r>
        <w:r w:rsidRPr="00104AF9">
          <w:rPr>
            <w:rStyle w:val="aa"/>
            <w:noProof/>
          </w:rPr>
          <w:t>军事论坛</w:t>
        </w:r>
        <w:r w:rsidRPr="00104AF9">
          <w:rPr>
            <w:rStyle w:val="aa"/>
            <w:noProof/>
          </w:rPr>
          <w:t>/</w:t>
        </w:r>
        <w:r w:rsidRPr="00104AF9">
          <w:rPr>
            <w:rStyle w:val="aa"/>
            <w:noProof/>
          </w:rPr>
          <w:t>网站合作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1" w:history="1">
        <w:r w:rsidRPr="00104AF9">
          <w:rPr>
            <w:rStyle w:val="aa"/>
            <w:noProof/>
          </w:rPr>
          <w:t xml:space="preserve">11 </w:t>
        </w:r>
        <w:r w:rsidRPr="00104AF9">
          <w:rPr>
            <w:rStyle w:val="aa"/>
            <w:noProof/>
          </w:rPr>
          <w:t>主要成员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2" w:history="1">
        <w:r w:rsidRPr="00104AF9">
          <w:rPr>
            <w:rStyle w:val="aa"/>
            <w:noProof/>
          </w:rPr>
          <w:t xml:space="preserve">11.1 </w:t>
        </w:r>
        <w:r w:rsidRPr="00104AF9">
          <w:rPr>
            <w:rStyle w:val="aa"/>
            <w:noProof/>
          </w:rPr>
          <w:t>项目负责人基本情况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3" w:history="1">
        <w:r w:rsidRPr="00104AF9">
          <w:rPr>
            <w:rStyle w:val="aa"/>
            <w:noProof/>
          </w:rPr>
          <w:t xml:space="preserve">11.2 </w:t>
        </w:r>
        <w:r w:rsidRPr="00104AF9">
          <w:rPr>
            <w:rStyle w:val="aa"/>
            <w:noProof/>
          </w:rPr>
          <w:t>主要成员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4" w:history="1">
        <w:r w:rsidRPr="00104AF9">
          <w:rPr>
            <w:rStyle w:val="aa"/>
            <w:noProof/>
          </w:rPr>
          <w:t xml:space="preserve">12 </w:t>
        </w:r>
        <w:r w:rsidRPr="00104AF9">
          <w:rPr>
            <w:rStyle w:val="aa"/>
            <w:noProof/>
          </w:rPr>
          <w:t>项目整体计划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5" w:history="1">
        <w:r w:rsidRPr="00104AF9">
          <w:rPr>
            <w:rStyle w:val="aa"/>
            <w:noProof/>
          </w:rPr>
          <w:t xml:space="preserve">13 </w:t>
        </w:r>
        <w:r w:rsidRPr="00104AF9">
          <w:rPr>
            <w:rStyle w:val="aa"/>
            <w:noProof/>
          </w:rPr>
          <w:t>股权结构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6" w:history="1">
        <w:r w:rsidRPr="00104AF9">
          <w:rPr>
            <w:rStyle w:val="aa"/>
            <w:noProof/>
          </w:rPr>
          <w:t xml:space="preserve">14 </w:t>
        </w:r>
        <w:r w:rsidRPr="00104AF9">
          <w:rPr>
            <w:rStyle w:val="aa"/>
            <w:noProof/>
          </w:rPr>
          <w:t>风险控制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7" w:history="1">
        <w:r w:rsidRPr="00104AF9">
          <w:rPr>
            <w:rStyle w:val="aa"/>
            <w:noProof/>
          </w:rPr>
          <w:t xml:space="preserve">15 </w:t>
        </w:r>
        <w:r w:rsidRPr="00104AF9">
          <w:rPr>
            <w:rStyle w:val="aa"/>
            <w:noProof/>
          </w:rPr>
          <w:t>其它材料及附件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8" w:history="1">
        <w:r w:rsidRPr="00104AF9">
          <w:rPr>
            <w:rStyle w:val="aa"/>
            <w:noProof/>
          </w:rPr>
          <w:t xml:space="preserve">15.1 </w:t>
        </w:r>
        <w:r w:rsidRPr="00104AF9">
          <w:rPr>
            <w:rStyle w:val="aa"/>
            <w:noProof/>
          </w:rPr>
          <w:t>项目负责人资料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9" w:history="1">
        <w:r w:rsidRPr="00104AF9">
          <w:rPr>
            <w:rStyle w:val="aa"/>
            <w:noProof/>
          </w:rPr>
          <w:t xml:space="preserve">15.2 </w:t>
        </w:r>
        <w:r w:rsidRPr="00104AF9">
          <w:rPr>
            <w:rStyle w:val="aa"/>
            <w:noProof/>
          </w:rPr>
          <w:t>企业资质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0" w:history="1">
        <w:r w:rsidRPr="00104AF9">
          <w:rPr>
            <w:rStyle w:val="aa"/>
            <w:noProof/>
          </w:rPr>
          <w:t xml:space="preserve">15.2.1 </w:t>
        </w:r>
        <w:r w:rsidRPr="00104AF9">
          <w:rPr>
            <w:rStyle w:val="aa"/>
            <w:noProof/>
          </w:rPr>
          <w:t>双软企业（软件企业、软件产品登记企业）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1" w:history="1">
        <w:r w:rsidRPr="00104AF9">
          <w:rPr>
            <w:rStyle w:val="aa"/>
            <w:noProof/>
          </w:rPr>
          <w:t xml:space="preserve">15.2.2 </w:t>
        </w:r>
        <w:r w:rsidRPr="00104AF9">
          <w:rPr>
            <w:rStyle w:val="aa"/>
            <w:noProof/>
          </w:rPr>
          <w:t>武汉市科技小巨人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92" w:history="1">
        <w:r w:rsidRPr="00104AF9">
          <w:rPr>
            <w:rStyle w:val="aa"/>
            <w:noProof/>
          </w:rPr>
          <w:t xml:space="preserve">15.3 </w:t>
        </w:r>
        <w:r w:rsidRPr="00104AF9">
          <w:rPr>
            <w:rStyle w:val="aa"/>
            <w:noProof/>
          </w:rPr>
          <w:t>软件著作权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3" w:history="1">
        <w:r w:rsidRPr="00104AF9">
          <w:rPr>
            <w:rStyle w:val="aa"/>
            <w:noProof/>
          </w:rPr>
          <w:t xml:space="preserve">15.3.1 </w:t>
        </w:r>
        <w:r w:rsidRPr="00104AF9">
          <w:rPr>
            <w:rStyle w:val="aa"/>
            <w:noProof/>
          </w:rPr>
          <w:t>统一身份认证系统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4" w:history="1">
        <w:r w:rsidRPr="00104AF9">
          <w:rPr>
            <w:rStyle w:val="aa"/>
            <w:noProof/>
          </w:rPr>
          <w:t xml:space="preserve">15.3.2 </w:t>
        </w:r>
        <w:r w:rsidRPr="00104AF9">
          <w:rPr>
            <w:rStyle w:val="aa"/>
            <w:noProof/>
          </w:rPr>
          <w:t>地质灾害监测预警系统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5" w:history="1">
        <w:r w:rsidRPr="00104AF9">
          <w:rPr>
            <w:rStyle w:val="aa"/>
            <w:noProof/>
          </w:rPr>
          <w:t xml:space="preserve">15.3.3 </w:t>
        </w:r>
        <w:r w:rsidRPr="00104AF9">
          <w:rPr>
            <w:rStyle w:val="aa"/>
            <w:noProof/>
          </w:rPr>
          <w:t>多媒体及空间数据共享平台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6" w:history="1">
        <w:r w:rsidRPr="00104AF9">
          <w:rPr>
            <w:rStyle w:val="aa"/>
            <w:noProof/>
          </w:rPr>
          <w:t xml:space="preserve">15.3.4 </w:t>
        </w:r>
        <w:r w:rsidRPr="00104AF9">
          <w:rPr>
            <w:rStyle w:val="aa"/>
            <w:noProof/>
          </w:rPr>
          <w:t>渡口渡船信息管理系统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7" w:history="1">
        <w:r w:rsidRPr="00104AF9">
          <w:rPr>
            <w:rStyle w:val="aa"/>
            <w:noProof/>
          </w:rPr>
          <w:t xml:space="preserve">15.3.5 </w:t>
        </w:r>
        <w:r w:rsidRPr="00104AF9">
          <w:rPr>
            <w:rStyle w:val="aa"/>
            <w:noProof/>
          </w:rPr>
          <w:t>渡口渡船微信平台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8" w:history="1">
        <w:r w:rsidRPr="00104AF9">
          <w:rPr>
            <w:rStyle w:val="aa"/>
            <w:noProof/>
          </w:rPr>
          <w:t xml:space="preserve">15.3.6 </w:t>
        </w:r>
        <w:r w:rsidRPr="00104AF9">
          <w:rPr>
            <w:rStyle w:val="aa"/>
            <w:noProof/>
          </w:rPr>
          <w:t>地质资料档案管理系统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9" w:history="1">
        <w:r w:rsidRPr="00104AF9">
          <w:rPr>
            <w:rStyle w:val="aa"/>
            <w:noProof/>
          </w:rPr>
          <w:t xml:space="preserve">15.3.7 </w:t>
        </w:r>
        <w:r w:rsidRPr="00104AF9">
          <w:rPr>
            <w:rStyle w:val="aa"/>
            <w:noProof/>
          </w:rPr>
          <w:t>即时通讯及消息推送平台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0" w:history="1">
        <w:r w:rsidRPr="00104AF9">
          <w:rPr>
            <w:rStyle w:val="aa"/>
            <w:noProof/>
          </w:rPr>
          <w:t>15.3.8 CMS</w:t>
        </w:r>
        <w:r w:rsidRPr="00104AF9">
          <w:rPr>
            <w:rStyle w:val="aa"/>
            <w:noProof/>
          </w:rPr>
          <w:t>信息发布系统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1" w:history="1">
        <w:r w:rsidRPr="00104AF9">
          <w:rPr>
            <w:rStyle w:val="aa"/>
            <w:noProof/>
          </w:rPr>
          <w:t>15.3.9 osxGlobe</w:t>
        </w:r>
        <w:r w:rsidRPr="00104AF9">
          <w:rPr>
            <w:rStyle w:val="aa"/>
            <w:noProof/>
          </w:rPr>
          <w:t>网络三维地理信息系统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2" w:history="1">
        <w:r w:rsidRPr="00104AF9">
          <w:rPr>
            <w:rStyle w:val="aa"/>
            <w:noProof/>
          </w:rPr>
          <w:t xml:space="preserve">15.3.10 </w:t>
        </w:r>
        <w:r w:rsidRPr="00104AF9">
          <w:rPr>
            <w:rStyle w:val="aa"/>
            <w:noProof/>
          </w:rPr>
          <w:t>地面沉降监测数据采集系统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3" w:history="1">
        <w:r w:rsidRPr="00104AF9">
          <w:rPr>
            <w:rStyle w:val="aa"/>
            <w:noProof/>
          </w:rPr>
          <w:t xml:space="preserve">15.3.11 </w:t>
        </w:r>
        <w:r w:rsidRPr="00104AF9">
          <w:rPr>
            <w:rStyle w:val="aa"/>
            <w:noProof/>
          </w:rPr>
          <w:t>地质遗迹综合管理信息系统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4" w:history="1">
        <w:r w:rsidRPr="00104AF9">
          <w:rPr>
            <w:rStyle w:val="aa"/>
            <w:noProof/>
          </w:rPr>
          <w:t xml:space="preserve">15.3.12 </w:t>
        </w:r>
        <w:r w:rsidRPr="00104AF9">
          <w:rPr>
            <w:rStyle w:val="aa"/>
            <w:noProof/>
          </w:rPr>
          <w:t>数据库管理实用工具综合平台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5" w:history="1">
        <w:r w:rsidRPr="00104AF9">
          <w:rPr>
            <w:rStyle w:val="aa"/>
            <w:noProof/>
          </w:rPr>
          <w:t xml:space="preserve">15.3.13 </w:t>
        </w:r>
        <w:r w:rsidRPr="00104AF9">
          <w:rPr>
            <w:rStyle w:val="aa"/>
            <w:noProof/>
          </w:rPr>
          <w:t>应用于</w:t>
        </w:r>
        <w:r w:rsidRPr="00104AF9">
          <w:rPr>
            <w:rStyle w:val="aa"/>
            <w:noProof/>
          </w:rPr>
          <w:t>Java Web</w:t>
        </w:r>
        <w:r w:rsidRPr="00104AF9">
          <w:rPr>
            <w:rStyle w:val="aa"/>
            <w:noProof/>
          </w:rPr>
          <w:t>的快速开发平台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6" w:history="1">
        <w:r w:rsidRPr="00104AF9">
          <w:rPr>
            <w:rStyle w:val="aa"/>
            <w:noProof/>
          </w:rPr>
          <w:t>15.3.14 .NET</w:t>
        </w:r>
        <w:r w:rsidRPr="00104AF9">
          <w:rPr>
            <w:rStyle w:val="aa"/>
            <w:noProof/>
          </w:rPr>
          <w:t>开发实用工具平台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7" w:history="1">
        <w:r w:rsidRPr="00104AF9">
          <w:rPr>
            <w:rStyle w:val="aa"/>
            <w:noProof/>
          </w:rPr>
          <w:t>15.3.15 GIS</w:t>
        </w:r>
        <w:r w:rsidRPr="00104AF9">
          <w:rPr>
            <w:rStyle w:val="aa"/>
            <w:noProof/>
          </w:rPr>
          <w:t>空间数据处理平台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8" w:history="1">
        <w:r w:rsidRPr="00104AF9">
          <w:rPr>
            <w:rStyle w:val="aa"/>
            <w:noProof/>
          </w:rPr>
          <w:t xml:space="preserve">15.3.16 </w:t>
        </w:r>
        <w:r w:rsidRPr="00104AF9">
          <w:rPr>
            <w:rStyle w:val="aa"/>
            <w:noProof/>
          </w:rPr>
          <w:t>渡口渡船管理信息系统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9" w:history="1">
        <w:r w:rsidRPr="00104AF9">
          <w:rPr>
            <w:rStyle w:val="aa"/>
            <w:noProof/>
          </w:rPr>
          <w:t xml:space="preserve">15.3.17 </w:t>
        </w:r>
        <w:r w:rsidRPr="00104AF9">
          <w:rPr>
            <w:rStyle w:val="aa"/>
            <w:noProof/>
          </w:rPr>
          <w:t>地下水监测数据采集系统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10" w:history="1">
        <w:r w:rsidRPr="00104AF9">
          <w:rPr>
            <w:rStyle w:val="aa"/>
            <w:noProof/>
          </w:rPr>
          <w:t xml:space="preserve">15.3.18 </w:t>
        </w:r>
        <w:r w:rsidRPr="00104AF9">
          <w:rPr>
            <w:rStyle w:val="aa"/>
            <w:noProof/>
          </w:rPr>
          <w:t>军事标绘教学</w:t>
        </w:r>
        <w:r w:rsidRPr="00104AF9">
          <w:rPr>
            <w:rStyle w:val="aa"/>
            <w:noProof/>
          </w:rPr>
          <w:t>GIS</w:t>
        </w:r>
        <w:r w:rsidRPr="00104AF9">
          <w:rPr>
            <w:rStyle w:val="aa"/>
            <w:noProof/>
          </w:rPr>
          <w:t>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93E3A" w:rsidRDefault="00493E3A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11" w:history="1">
        <w:r w:rsidRPr="00104AF9">
          <w:rPr>
            <w:rStyle w:val="aa"/>
            <w:noProof/>
          </w:rPr>
          <w:t xml:space="preserve">15.3.19 </w:t>
        </w:r>
        <w:r w:rsidRPr="00104AF9">
          <w:rPr>
            <w:rStyle w:val="aa"/>
            <w:noProof/>
          </w:rPr>
          <w:t>实时态势跟踪系统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_Toc22120811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A5062" w:rsidRDefault="00437336" w:rsidP="00DA5319">
      <w:pPr>
        <w:pStyle w:val="04-"/>
        <w:ind w:firstLine="480"/>
      </w:pPr>
      <w:r>
        <w:fldChar w:fldCharType="end"/>
      </w:r>
    </w:p>
    <w:p w:rsidR="005A5062" w:rsidRDefault="005A5062" w:rsidP="005A5062"/>
    <w:p w:rsidR="005D62D3" w:rsidRPr="005A5062" w:rsidRDefault="005D62D3" w:rsidP="005A5062">
      <w:pPr>
        <w:sectPr w:rsidR="005D62D3" w:rsidRPr="005A5062" w:rsidSect="00E85F5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 w:code="9"/>
          <w:pgMar w:top="1440" w:right="1440" w:bottom="1440" w:left="1440" w:header="851" w:footer="992" w:gutter="0"/>
          <w:pgNumType w:fmt="upperRoman" w:start="1"/>
          <w:cols w:space="425"/>
          <w:docGrid w:type="lines" w:linePitch="312"/>
        </w:sectPr>
      </w:pPr>
    </w:p>
    <w:p w:rsidR="00423279" w:rsidRDefault="003979F7" w:rsidP="003C69C8">
      <w:pPr>
        <w:pStyle w:val="1"/>
        <w:spacing w:before="156" w:after="156"/>
      </w:pPr>
      <w:r>
        <w:rPr>
          <w:rFonts w:hint="eastAsia"/>
        </w:rPr>
        <w:lastRenderedPageBreak/>
        <w:t>概述</w:t>
      </w:r>
    </w:p>
    <w:p w:rsidR="00C53027" w:rsidRDefault="003979F7" w:rsidP="003979F7">
      <w:pPr>
        <w:pStyle w:val="10--"/>
        <w:ind w:firstLineChars="177" w:firstLine="425"/>
      </w:pPr>
      <w:r w:rsidRPr="003979F7">
        <w:rPr>
          <w:rFonts w:hint="eastAsia"/>
        </w:rPr>
        <w:t>要使用</w:t>
      </w:r>
      <w:r w:rsidRPr="003979F7">
        <w:rPr>
          <w:rFonts w:hint="eastAsia"/>
        </w:rPr>
        <w:t>office online</w:t>
      </w:r>
      <w:r w:rsidRPr="003979F7">
        <w:rPr>
          <w:rFonts w:hint="eastAsia"/>
        </w:rPr>
        <w:t>功能</w:t>
      </w:r>
      <w:r w:rsidRPr="003979F7">
        <w:rPr>
          <w:rFonts w:hint="eastAsia"/>
        </w:rPr>
        <w:t>,</w:t>
      </w:r>
      <w:r w:rsidRPr="003979F7">
        <w:rPr>
          <w:rFonts w:hint="eastAsia"/>
        </w:rPr>
        <w:t>首先需要的是</w:t>
      </w:r>
      <w:r w:rsidRPr="003979F7">
        <w:rPr>
          <w:rFonts w:hint="eastAsia"/>
        </w:rPr>
        <w:t>2</w:t>
      </w:r>
      <w:r w:rsidRPr="003979F7">
        <w:rPr>
          <w:rFonts w:hint="eastAsia"/>
        </w:rPr>
        <w:t>台主机</w:t>
      </w:r>
      <w:r w:rsidRPr="003979F7">
        <w:rPr>
          <w:rFonts w:hint="eastAsia"/>
        </w:rPr>
        <w:t>,</w:t>
      </w:r>
      <w:r w:rsidRPr="003979F7">
        <w:rPr>
          <w:rFonts w:hint="eastAsia"/>
        </w:rPr>
        <w:t>并且主机的系统要求是</w:t>
      </w:r>
      <w:r w:rsidRPr="003979F7">
        <w:rPr>
          <w:rFonts w:hint="eastAsia"/>
        </w:rPr>
        <w:t>windwos Server</w:t>
      </w:r>
      <w:r w:rsidR="009D3DFF">
        <w:t xml:space="preserve"> 2012 </w:t>
      </w:r>
      <w:r w:rsidR="009D3DFF">
        <w:rPr>
          <w:rFonts w:hint="eastAsia"/>
        </w:rPr>
        <w:t>R2</w:t>
      </w:r>
      <w:r w:rsidR="00B86857">
        <w:rPr>
          <w:rFonts w:hint="eastAsia"/>
        </w:rPr>
        <w:t>；</w:t>
      </w:r>
    </w:p>
    <w:p w:rsidR="009D3DFF" w:rsidRDefault="005C3B2D" w:rsidP="0036383C">
      <w:pPr>
        <w:pStyle w:val="10--"/>
        <w:ind w:firstLineChars="177" w:firstLine="425"/>
      </w:pPr>
      <w:r>
        <w:rPr>
          <w:rFonts w:hint="eastAsia"/>
        </w:rPr>
        <w:t>一台是域控制服务器，一台是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服务器</w:t>
      </w:r>
      <w:r w:rsidR="0036383C">
        <w:rPr>
          <w:rFonts w:hint="eastAsia"/>
        </w:rPr>
        <w:t>。</w:t>
      </w:r>
    </w:p>
    <w:p w:rsidR="007450DC" w:rsidRPr="007450DC" w:rsidRDefault="007450DC" w:rsidP="007450DC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引用</w:t>
      </w:r>
    </w:p>
    <w:p w:rsidR="007450DC" w:rsidRDefault="007450DC" w:rsidP="005C3B2D">
      <w:pPr>
        <w:ind w:left="420"/>
        <w:rPr>
          <w:rFonts w:hint="eastAsia"/>
        </w:rPr>
      </w:pPr>
      <w:r>
        <w:rPr>
          <w:rFonts w:hint="eastAsia"/>
        </w:rPr>
        <w:t>本次安装部署参考如下博客内容：</w:t>
      </w:r>
    </w:p>
    <w:p w:rsidR="0036383C" w:rsidRDefault="006C5F7A" w:rsidP="005C3B2D">
      <w:pPr>
        <w:ind w:left="420"/>
      </w:pPr>
      <w:hyperlink r:id="rId14" w:history="1">
        <w:r w:rsidR="007450DC" w:rsidRPr="006C5F7A">
          <w:rPr>
            <w:rStyle w:val="aa"/>
          </w:rPr>
          <w:t>https://blog.csdn.net/jiaqu2177/article/details/81945692</w:t>
        </w:r>
      </w:hyperlink>
    </w:p>
    <w:p w:rsidR="00642EA8" w:rsidRDefault="00642EA8" w:rsidP="005C3B2D">
      <w:pPr>
        <w:ind w:left="420"/>
      </w:pPr>
      <w:hyperlink r:id="rId15" w:history="1">
        <w:r w:rsidRPr="00D42BDB">
          <w:rPr>
            <w:rStyle w:val="aa"/>
          </w:rPr>
          <w:t>https://blog.csdn.net/q386815991/article/details/81705128</w:t>
        </w:r>
      </w:hyperlink>
    </w:p>
    <w:p w:rsidR="00552BC6" w:rsidRDefault="00FA0CFA" w:rsidP="00FA0CFA">
      <w:pPr>
        <w:pStyle w:val="1"/>
        <w:spacing w:before="156" w:after="156"/>
      </w:pPr>
      <w:bookmarkStart w:id="1" w:name="_GoBack"/>
      <w:bookmarkEnd w:id="1"/>
      <w:r>
        <w:rPr>
          <w:rFonts w:hint="eastAsia"/>
        </w:rPr>
        <w:t>步骤</w:t>
      </w:r>
    </w:p>
    <w:p w:rsidR="00FA0CFA" w:rsidRDefault="00FA0CFA" w:rsidP="00FA0CFA">
      <w:pPr>
        <w:pStyle w:val="08--"/>
        <w:ind w:firstLineChars="177" w:firstLine="425"/>
      </w:pPr>
      <w:r>
        <w:rPr>
          <w:rFonts w:hint="eastAsia"/>
        </w:rPr>
        <w:t>第一步：部署</w:t>
      </w:r>
      <w:r w:rsidRPr="00FA0CFA">
        <w:rPr>
          <w:rFonts w:hint="eastAsia"/>
        </w:rPr>
        <w:t>安装域控制器</w:t>
      </w:r>
      <w:r w:rsidR="00D03B38">
        <w:rPr>
          <w:rFonts w:hint="eastAsia"/>
        </w:rPr>
        <w:t>；</w:t>
      </w:r>
    </w:p>
    <w:p w:rsidR="00D03B38" w:rsidRDefault="00D03B38" w:rsidP="00D03B38">
      <w:pPr>
        <w:pStyle w:val="08--"/>
        <w:ind w:firstLineChars="177" w:firstLine="425"/>
      </w:pPr>
      <w:r>
        <w:rPr>
          <w:rFonts w:hint="eastAsia"/>
        </w:rPr>
        <w:t>第二步：部署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Server</w:t>
      </w:r>
      <w:r w:rsidR="00987F4C">
        <w:rPr>
          <w:rFonts w:hint="eastAsia"/>
        </w:rPr>
        <w:t>；</w:t>
      </w:r>
    </w:p>
    <w:p w:rsidR="00987F4C" w:rsidRDefault="00987F4C" w:rsidP="00987F4C">
      <w:pPr>
        <w:pStyle w:val="08--"/>
        <w:ind w:firstLineChars="177" w:firstLine="425"/>
      </w:pPr>
      <w:r>
        <w:rPr>
          <w:rFonts w:hint="eastAsia"/>
        </w:rPr>
        <w:t>第三步：部署</w:t>
      </w:r>
      <w:r w:rsidRPr="00987F4C">
        <w:t>WOPI</w:t>
      </w:r>
      <w:r>
        <w:rPr>
          <w:rFonts w:hint="eastAsia"/>
        </w:rPr>
        <w:t>服务；</w:t>
      </w:r>
    </w:p>
    <w:p w:rsidR="00B70F71" w:rsidRDefault="00987F4C" w:rsidP="00987F4C">
      <w:pPr>
        <w:pStyle w:val="08--"/>
        <w:ind w:firstLineChars="177" w:firstLine="425"/>
      </w:pPr>
      <w:r>
        <w:rPr>
          <w:rFonts w:hint="eastAsia"/>
        </w:rPr>
        <w:t>第四步：测试。</w:t>
      </w:r>
      <w:r w:rsidR="00B70F71">
        <w:br w:type="page"/>
      </w:r>
    </w:p>
    <w:p w:rsidR="00560F72" w:rsidRDefault="00560F72" w:rsidP="00560F72">
      <w:pPr>
        <w:pStyle w:val="1"/>
        <w:spacing w:before="156" w:after="156"/>
      </w:pPr>
      <w:r>
        <w:rPr>
          <w:rFonts w:hint="eastAsia"/>
        </w:rPr>
        <w:lastRenderedPageBreak/>
        <w:t>安装部署</w:t>
      </w:r>
    </w:p>
    <w:p w:rsidR="005C3188" w:rsidRDefault="00CA1BC3" w:rsidP="005C3188">
      <w:pPr>
        <w:pStyle w:val="2"/>
        <w:spacing w:before="156" w:after="156"/>
      </w:pPr>
      <w:r w:rsidRPr="00CA1BC3">
        <w:rPr>
          <w:rFonts w:hint="eastAsia"/>
        </w:rPr>
        <w:t>域控制器</w:t>
      </w:r>
      <w:r>
        <w:rPr>
          <w:rFonts w:hint="eastAsia"/>
        </w:rPr>
        <w:t>服务器部署</w:t>
      </w:r>
    </w:p>
    <w:p w:rsidR="005C3188" w:rsidRDefault="00B70F71" w:rsidP="00B70F71">
      <w:pPr>
        <w:pStyle w:val="3"/>
        <w:spacing w:before="156" w:after="156"/>
      </w:pPr>
      <w:r>
        <w:rPr>
          <w:rFonts w:hint="eastAsia"/>
        </w:rPr>
        <w:t>安装服务器</w:t>
      </w:r>
    </w:p>
    <w:p w:rsidR="00B70F71" w:rsidRDefault="00B70F71" w:rsidP="00B70F71">
      <w:pPr>
        <w:pStyle w:val="04-"/>
        <w:ind w:firstLine="480"/>
      </w:pPr>
      <w:r>
        <w:rPr>
          <w:rFonts w:hint="eastAsia"/>
        </w:rPr>
        <w:t>安装</w:t>
      </w:r>
      <w:r w:rsidRPr="00B70F71">
        <w:t>Windows Server 2012 R2</w:t>
      </w:r>
      <w:r>
        <w:rPr>
          <w:rFonts w:hint="eastAsia"/>
        </w:rPr>
        <w:t>。</w:t>
      </w:r>
    </w:p>
    <w:p w:rsidR="00B70F71" w:rsidRDefault="00B70F71" w:rsidP="00B70F71">
      <w:pPr>
        <w:pStyle w:val="3"/>
        <w:spacing w:before="156" w:after="156"/>
      </w:pPr>
      <w:r w:rsidRPr="00B70F71">
        <w:rPr>
          <w:rFonts w:hint="eastAsia"/>
        </w:rPr>
        <w:t>安装域</w:t>
      </w:r>
    </w:p>
    <w:p w:rsidR="00B70F71" w:rsidRDefault="00B70F71" w:rsidP="00B70F71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t>添加角色和功能</w:t>
      </w:r>
    </w:p>
    <w:p w:rsidR="00B70F71" w:rsidRDefault="00B70F71" w:rsidP="00CC2044">
      <w:pPr>
        <w:pStyle w:val="08--"/>
        <w:numPr>
          <w:ilvl w:val="0"/>
          <w:numId w:val="8"/>
        </w:numPr>
        <w:ind w:firstLineChars="177" w:firstLine="425"/>
      </w:pPr>
      <w:r w:rsidRPr="00B70F71">
        <w:rPr>
          <w:rFonts w:hint="eastAsia"/>
        </w:rPr>
        <w:t>打开服务器管理器，添加角色和功能</w:t>
      </w:r>
    </w:p>
    <w:p w:rsidR="004E7242" w:rsidRDefault="00B70F71" w:rsidP="00B70F71">
      <w:pPr>
        <w:pStyle w:val="12-"/>
      </w:pPr>
      <w:r>
        <w:rPr>
          <w:noProof/>
        </w:rPr>
        <w:drawing>
          <wp:inline distT="0" distB="0" distL="0" distR="0">
            <wp:extent cx="5731510" cy="45967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242">
        <w:br w:type="page"/>
      </w:r>
    </w:p>
    <w:p w:rsidR="004E7242" w:rsidRDefault="004E7242" w:rsidP="00CC2044">
      <w:pPr>
        <w:pStyle w:val="08--"/>
        <w:numPr>
          <w:ilvl w:val="0"/>
          <w:numId w:val="8"/>
        </w:numPr>
        <w:ind w:firstLineChars="177" w:firstLine="425"/>
      </w:pPr>
      <w:r w:rsidRPr="004E7242">
        <w:rPr>
          <w:rFonts w:hint="eastAsia"/>
        </w:rPr>
        <w:lastRenderedPageBreak/>
        <w:t>出现“添加角色和功能”界面，下一步</w:t>
      </w:r>
    </w:p>
    <w:p w:rsidR="004E7242" w:rsidRDefault="004E7242" w:rsidP="004E7242">
      <w:pPr>
        <w:pStyle w:val="12-"/>
      </w:pPr>
      <w:r>
        <w:rPr>
          <w:noProof/>
        </w:rPr>
        <w:drawing>
          <wp:inline distT="0" distB="0" distL="0" distR="0">
            <wp:extent cx="4930445" cy="3529316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40" cy="354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2A" w:rsidRDefault="00B23D9D" w:rsidP="00CC2044">
      <w:pPr>
        <w:pStyle w:val="08--"/>
        <w:numPr>
          <w:ilvl w:val="0"/>
          <w:numId w:val="8"/>
        </w:numPr>
        <w:ind w:firstLineChars="177" w:firstLine="425"/>
      </w:pPr>
      <w:r w:rsidRPr="00B23D9D">
        <w:rPr>
          <w:rFonts w:hint="eastAsia"/>
        </w:rPr>
        <w:t>根据提示操作，下一步</w:t>
      </w:r>
    </w:p>
    <w:p w:rsidR="00B23D9D" w:rsidRDefault="00B23D9D" w:rsidP="00B23D9D">
      <w:pPr>
        <w:pStyle w:val="12-"/>
      </w:pPr>
      <w:r>
        <w:rPr>
          <w:noProof/>
        </w:rPr>
        <w:drawing>
          <wp:inline distT="0" distB="0" distL="0" distR="0">
            <wp:extent cx="4901184" cy="346493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01" cy="347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23D9D" w:rsidRDefault="00B23D9D" w:rsidP="00CC2044">
      <w:pPr>
        <w:pStyle w:val="08--"/>
        <w:numPr>
          <w:ilvl w:val="0"/>
          <w:numId w:val="8"/>
        </w:numPr>
        <w:ind w:firstLineChars="177" w:firstLine="425"/>
      </w:pPr>
      <w:r w:rsidRPr="00B23D9D">
        <w:rPr>
          <w:rFonts w:hint="eastAsia"/>
        </w:rPr>
        <w:lastRenderedPageBreak/>
        <w:t>根据提示操作，下一步</w:t>
      </w:r>
    </w:p>
    <w:p w:rsidR="00B23D9D" w:rsidRDefault="001960CF" w:rsidP="001960CF">
      <w:pPr>
        <w:pStyle w:val="12-"/>
      </w:pPr>
      <w:r>
        <w:rPr>
          <w:noProof/>
        </w:rPr>
        <w:drawing>
          <wp:inline distT="0" distB="0" distL="0" distR="0">
            <wp:extent cx="5296918" cy="3744697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09" cy="37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0CF" w:rsidRDefault="001960CF" w:rsidP="00CC2044">
      <w:pPr>
        <w:pStyle w:val="08--"/>
        <w:numPr>
          <w:ilvl w:val="0"/>
          <w:numId w:val="8"/>
        </w:numPr>
        <w:ind w:firstLineChars="177" w:firstLine="425"/>
      </w:pPr>
      <w:r w:rsidRPr="001960CF">
        <w:rPr>
          <w:rFonts w:hint="eastAsia"/>
        </w:rPr>
        <w:t>选择添加</w:t>
      </w:r>
      <w:r w:rsidRPr="001960CF">
        <w:rPr>
          <w:rFonts w:hint="eastAsia"/>
        </w:rPr>
        <w:t>AD</w:t>
      </w:r>
      <w:r w:rsidRPr="001960CF">
        <w:rPr>
          <w:rFonts w:hint="eastAsia"/>
        </w:rPr>
        <w:t>域服务（</w:t>
      </w:r>
      <w:r w:rsidRPr="001960CF">
        <w:rPr>
          <w:rFonts w:hint="eastAsia"/>
        </w:rPr>
        <w:t xml:space="preserve">Active Directory </w:t>
      </w:r>
      <w:r w:rsidRPr="001960CF">
        <w:rPr>
          <w:rFonts w:hint="eastAsia"/>
        </w:rPr>
        <w:t>域服务），同时添加所需功能</w:t>
      </w:r>
    </w:p>
    <w:p w:rsidR="00AE4181" w:rsidRDefault="001960CF" w:rsidP="001960CF">
      <w:pPr>
        <w:pStyle w:val="12-"/>
      </w:pPr>
      <w:r>
        <w:rPr>
          <w:noProof/>
        </w:rPr>
        <w:drawing>
          <wp:inline distT="0" distB="0" distL="0" distR="0">
            <wp:extent cx="5288890" cy="3964031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51" cy="399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181">
        <w:br w:type="page"/>
      </w:r>
    </w:p>
    <w:p w:rsidR="001960CF" w:rsidRDefault="00AE4181" w:rsidP="00CC2044">
      <w:pPr>
        <w:pStyle w:val="08--"/>
        <w:numPr>
          <w:ilvl w:val="0"/>
          <w:numId w:val="8"/>
        </w:numPr>
        <w:ind w:firstLineChars="177" w:firstLine="425"/>
      </w:pPr>
      <w:r w:rsidRPr="00AE4181">
        <w:rPr>
          <w:rFonts w:hint="eastAsia"/>
        </w:rPr>
        <w:lastRenderedPageBreak/>
        <w:t>根据提示操作，下一步</w:t>
      </w:r>
    </w:p>
    <w:p w:rsidR="00AE4181" w:rsidRDefault="00AE4181" w:rsidP="00AE4181">
      <w:pPr>
        <w:pStyle w:val="12-"/>
      </w:pPr>
      <w:r>
        <w:rPr>
          <w:noProof/>
        </w:rPr>
        <w:drawing>
          <wp:inline distT="0" distB="0" distL="0" distR="0">
            <wp:extent cx="5174146" cy="3667074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50" cy="36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81" w:rsidRDefault="00AE4181" w:rsidP="00CC2044">
      <w:pPr>
        <w:pStyle w:val="08--"/>
        <w:numPr>
          <w:ilvl w:val="0"/>
          <w:numId w:val="8"/>
        </w:numPr>
        <w:ind w:firstLineChars="177" w:firstLine="425"/>
      </w:pPr>
      <w:r w:rsidRPr="00AE4181">
        <w:rPr>
          <w:rFonts w:hint="eastAsia"/>
        </w:rPr>
        <w:t>安装完成</w:t>
      </w:r>
    </w:p>
    <w:p w:rsidR="00FF592F" w:rsidRDefault="00FF592F" w:rsidP="00AE4181">
      <w:pPr>
        <w:pStyle w:val="12-"/>
      </w:pPr>
      <w:r>
        <w:rPr>
          <w:noProof/>
        </w:rPr>
        <w:drawing>
          <wp:inline distT="0" distB="0" distL="0" distR="0">
            <wp:extent cx="5238300" cy="3651605"/>
            <wp:effectExtent l="0" t="0" r="63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27" cy="36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F592F" w:rsidRDefault="00FF592F" w:rsidP="00FF592F">
      <w:pPr>
        <w:pStyle w:val="3"/>
        <w:spacing w:before="156" w:after="156"/>
      </w:pPr>
      <w:r>
        <w:rPr>
          <w:rFonts w:hint="eastAsia"/>
        </w:rPr>
        <w:lastRenderedPageBreak/>
        <w:t>配置域</w:t>
      </w:r>
    </w:p>
    <w:p w:rsidR="00FF592F" w:rsidRDefault="00551D5C" w:rsidP="00CC2044">
      <w:pPr>
        <w:pStyle w:val="08--"/>
        <w:numPr>
          <w:ilvl w:val="0"/>
          <w:numId w:val="9"/>
        </w:numPr>
        <w:ind w:firstLineChars="177" w:firstLine="425"/>
      </w:pPr>
      <w:r w:rsidRPr="00551D5C">
        <w:rPr>
          <w:rFonts w:hint="eastAsia"/>
        </w:rPr>
        <w:t>点击服务器管理器左侧“</w:t>
      </w:r>
      <w:r w:rsidRPr="00551D5C">
        <w:rPr>
          <w:rFonts w:hint="eastAsia"/>
        </w:rPr>
        <w:t>AD DS</w:t>
      </w:r>
      <w:r w:rsidRPr="00551D5C">
        <w:rPr>
          <w:rFonts w:hint="eastAsia"/>
        </w:rPr>
        <w:t>”</w:t>
      </w:r>
      <w:r w:rsidRPr="00551D5C">
        <w:rPr>
          <w:rFonts w:hint="eastAsia"/>
        </w:rPr>
        <w:t xml:space="preserve"> </w:t>
      </w:r>
      <w:r w:rsidRPr="00551D5C">
        <w:rPr>
          <w:rFonts w:hint="eastAsia"/>
        </w:rPr>
        <w:t>、点击黄色提示部分中的更多</w:t>
      </w:r>
    </w:p>
    <w:p w:rsidR="00551D5C" w:rsidRDefault="00D32535" w:rsidP="00551D5C">
      <w:pPr>
        <w:pStyle w:val="12-"/>
      </w:pPr>
      <w:r>
        <w:rPr>
          <w:noProof/>
        </w:rPr>
        <w:drawing>
          <wp:inline distT="0" distB="0" distL="0" distR="0">
            <wp:extent cx="5219341" cy="3578250"/>
            <wp:effectExtent l="0" t="0" r="63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10" cy="35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t>点击“将此服务器升级为域控制器”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205189" cy="2893822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5" cy="29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lastRenderedPageBreak/>
        <w:t>进入</w:t>
      </w:r>
      <w:r w:rsidRPr="00D32535">
        <w:rPr>
          <w:rFonts w:hint="eastAsia"/>
        </w:rPr>
        <w:t>AD</w:t>
      </w:r>
      <w:r w:rsidRPr="00D32535">
        <w:rPr>
          <w:rFonts w:hint="eastAsia"/>
        </w:rPr>
        <w:t>域服务器配置向导，选择</w:t>
      </w:r>
      <w:r w:rsidRPr="00D32535">
        <w:rPr>
          <w:rFonts w:hint="eastAsia"/>
        </w:rPr>
        <w:t xml:space="preserve"> </w:t>
      </w:r>
      <w:r w:rsidRPr="00D32535">
        <w:rPr>
          <w:rFonts w:hint="eastAsia"/>
        </w:rPr>
        <w:t>“添加新林”</w:t>
      </w:r>
      <w:r w:rsidRPr="00D32535">
        <w:rPr>
          <w:rFonts w:hint="eastAsia"/>
        </w:rPr>
        <w:t xml:space="preserve"> </w:t>
      </w:r>
      <w:r w:rsidRPr="00D32535">
        <w:rPr>
          <w:rFonts w:hint="eastAsia"/>
        </w:rPr>
        <w:t>，输入域，点击下一步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193218" cy="374042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58" cy="37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t>填写密码，下一步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197807" cy="3840480"/>
            <wp:effectExtent l="0" t="0" r="317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18" cy="385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2535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lastRenderedPageBreak/>
        <w:t>提示</w:t>
      </w:r>
      <w:r w:rsidRPr="00974D86">
        <w:rPr>
          <w:rFonts w:hint="eastAsia"/>
        </w:rPr>
        <w:t>DNS</w:t>
      </w:r>
      <w:r w:rsidRPr="00974D86">
        <w:rPr>
          <w:rFonts w:hint="eastAsia"/>
        </w:rPr>
        <w:t>无法创建，不用管，继续下一步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160924" cy="3794932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32" cy="38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t>安装路径，默认，下一步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166228" cy="3743884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01" cy="375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lastRenderedPageBreak/>
        <w:t>查看选项，默认，下一步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005826" cy="3703069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513" cy="37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t>点击安装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。此过程可能会报错，提示登陆用户没有设置密码，去设置给当前登陆用户（</w:t>
      </w:r>
      <w:r w:rsidRPr="00974D86">
        <w:rPr>
          <w:rFonts w:hint="eastAsia"/>
        </w:rPr>
        <w:t>Administrator</w:t>
      </w:r>
      <w:r w:rsidRPr="00974D86">
        <w:rPr>
          <w:rFonts w:hint="eastAsia"/>
        </w:rPr>
        <w:t>）设置一个密码，然后回来点击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“重新运行先决条件检查”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即可</w:t>
      </w:r>
    </w:p>
    <w:p w:rsidR="00452F2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4976793" cy="3669462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3" cy="369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2F26">
        <w:br w:type="page"/>
      </w:r>
    </w:p>
    <w:p w:rsidR="00974D86" w:rsidRDefault="00A16018" w:rsidP="00CC2044">
      <w:pPr>
        <w:pStyle w:val="08--"/>
        <w:numPr>
          <w:ilvl w:val="0"/>
          <w:numId w:val="9"/>
        </w:numPr>
        <w:ind w:firstLineChars="177" w:firstLine="425"/>
      </w:pPr>
      <w:r w:rsidRPr="00A16018">
        <w:rPr>
          <w:rFonts w:hint="eastAsia"/>
        </w:rPr>
        <w:lastRenderedPageBreak/>
        <w:t>安装完成，会提示注销重启</w:t>
      </w:r>
      <w:r w:rsidRPr="00A16018">
        <w:rPr>
          <w:rFonts w:hint="eastAsia"/>
        </w:rPr>
        <w:t xml:space="preserve"> </w:t>
      </w:r>
      <w:r w:rsidRPr="00A16018">
        <w:rPr>
          <w:rFonts w:hint="eastAsia"/>
        </w:rPr>
        <w:t>（此过程比较漫长，耐心等待）</w:t>
      </w:r>
    </w:p>
    <w:p w:rsidR="008043EF" w:rsidRDefault="00A16018" w:rsidP="00A16018">
      <w:pPr>
        <w:pStyle w:val="12-"/>
      </w:pPr>
      <w:r>
        <w:rPr>
          <w:noProof/>
        </w:rPr>
        <w:drawing>
          <wp:inline distT="0" distB="0" distL="0" distR="0">
            <wp:extent cx="5168240" cy="373160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99" cy="37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3EF">
        <w:br w:type="page"/>
      </w:r>
    </w:p>
    <w:p w:rsidR="00EF5AA5" w:rsidRDefault="00EF5AA5" w:rsidP="00EF5AA5">
      <w:pPr>
        <w:pStyle w:val="3"/>
        <w:spacing w:before="156" w:after="156"/>
      </w:pPr>
      <w:r w:rsidRPr="00EF5AA5">
        <w:rPr>
          <w:rFonts w:hint="eastAsia"/>
        </w:rPr>
        <w:lastRenderedPageBreak/>
        <w:t>将转换服务器加入到域控服务器</w:t>
      </w:r>
    </w:p>
    <w:p w:rsidR="00EF5AA5" w:rsidRDefault="008043EF" w:rsidP="00CC2044">
      <w:pPr>
        <w:pStyle w:val="08--"/>
        <w:numPr>
          <w:ilvl w:val="0"/>
          <w:numId w:val="10"/>
        </w:numPr>
        <w:ind w:firstLineChars="177" w:firstLine="425"/>
      </w:pPr>
      <w:r w:rsidRPr="008043EF">
        <w:rPr>
          <w:rFonts w:hint="eastAsia"/>
        </w:rPr>
        <w:t>打开转换服务器，修改转换服务器的</w:t>
      </w:r>
      <w:r w:rsidRPr="008043EF">
        <w:rPr>
          <w:rFonts w:hint="eastAsia"/>
        </w:rPr>
        <w:t>NDS</w:t>
      </w:r>
      <w:r w:rsidRPr="008043EF">
        <w:rPr>
          <w:rFonts w:hint="eastAsia"/>
        </w:rPr>
        <w:t>，指向域控服务器（刚才的服务器</w:t>
      </w:r>
      <w:r w:rsidRPr="008043EF">
        <w:rPr>
          <w:rFonts w:hint="eastAsia"/>
        </w:rPr>
        <w:t>ip</w:t>
      </w:r>
      <w:r w:rsidRPr="008043EF">
        <w:rPr>
          <w:rFonts w:hint="eastAsia"/>
        </w:rPr>
        <w:t>地址）</w:t>
      </w:r>
    </w:p>
    <w:p w:rsidR="008043EF" w:rsidRDefault="008043EF" w:rsidP="008043EF">
      <w:pPr>
        <w:pStyle w:val="12-"/>
      </w:pPr>
      <w:r w:rsidRPr="008043EF">
        <w:drawing>
          <wp:inline distT="0" distB="0" distL="0" distR="0">
            <wp:extent cx="4191000" cy="386220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" r="20741"/>
                    <a:stretch/>
                  </pic:blipFill>
                  <pic:spPr bwMode="auto">
                    <a:xfrm>
                      <a:off x="0" y="0"/>
                      <a:ext cx="4204324" cy="387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58" w:rsidRDefault="008E5158" w:rsidP="00CC2044">
      <w:pPr>
        <w:pStyle w:val="08--"/>
        <w:numPr>
          <w:ilvl w:val="0"/>
          <w:numId w:val="9"/>
        </w:numPr>
        <w:ind w:firstLineChars="177" w:firstLine="425"/>
      </w:pPr>
      <w:r w:rsidRPr="008E5158">
        <w:rPr>
          <w:rFonts w:hint="eastAsia"/>
        </w:rPr>
        <w:t>在计算机属性中，修改计算机名称（随意），并添加到域控服务器（域为“添加新林”时设置的域名），确定后提示注销重启服务器</w:t>
      </w:r>
    </w:p>
    <w:p w:rsidR="00C80427" w:rsidRDefault="008E5158" w:rsidP="008E5158">
      <w:pPr>
        <w:pStyle w:val="12-"/>
      </w:pPr>
      <w:r>
        <w:rPr>
          <w:noProof/>
        </w:rPr>
        <w:drawing>
          <wp:inline distT="0" distB="0" distL="0" distR="0">
            <wp:extent cx="4383322" cy="3123590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95" cy="314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27">
        <w:br w:type="page"/>
      </w:r>
    </w:p>
    <w:p w:rsidR="008E5158" w:rsidRDefault="0068122E" w:rsidP="00CC2044">
      <w:pPr>
        <w:pStyle w:val="08--"/>
        <w:numPr>
          <w:ilvl w:val="0"/>
          <w:numId w:val="9"/>
        </w:numPr>
        <w:ind w:firstLineChars="177" w:firstLine="425"/>
      </w:pPr>
      <w:r w:rsidRPr="0068122E">
        <w:rPr>
          <w:rFonts w:hint="eastAsia"/>
        </w:rPr>
        <w:lastRenderedPageBreak/>
        <w:t>打开域控服务器，点击管理</w:t>
      </w:r>
      <w:r w:rsidRPr="0068122E">
        <w:rPr>
          <w:rFonts w:hint="eastAsia"/>
        </w:rPr>
        <w:t xml:space="preserve"> &gt; </w:t>
      </w:r>
      <w:r w:rsidRPr="0068122E">
        <w:rPr>
          <w:rFonts w:hint="eastAsia"/>
        </w:rPr>
        <w:t>添加服务器，输入转换服务器修改后的计算机名称，立即查找。将搜索到的服务器双击添加到右边，点击确定</w:t>
      </w:r>
    </w:p>
    <w:p w:rsidR="0068122E" w:rsidRDefault="00110AAD" w:rsidP="0068122E">
      <w:pPr>
        <w:pStyle w:val="12-"/>
      </w:pPr>
      <w:r>
        <w:rPr>
          <w:noProof/>
        </w:rPr>
        <w:drawing>
          <wp:inline distT="0" distB="0" distL="0" distR="0">
            <wp:extent cx="4999990" cy="3272207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52" cy="328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F2" w:rsidRDefault="00BC0AF2" w:rsidP="00110AAD">
      <w:pPr>
        <w:pStyle w:val="12-"/>
      </w:pPr>
      <w:r>
        <w:rPr>
          <w:noProof/>
        </w:rPr>
        <w:drawing>
          <wp:inline distT="0" distB="0" distL="0" distR="0">
            <wp:extent cx="5007305" cy="3850621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98" cy="38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10AAD" w:rsidRDefault="0039595D" w:rsidP="00CC2044">
      <w:pPr>
        <w:pStyle w:val="08--"/>
        <w:numPr>
          <w:ilvl w:val="0"/>
          <w:numId w:val="9"/>
        </w:numPr>
        <w:ind w:firstLineChars="177" w:firstLine="425"/>
      </w:pPr>
      <w:r w:rsidRPr="0039595D">
        <w:rPr>
          <w:rFonts w:hint="eastAsia"/>
        </w:rPr>
        <w:lastRenderedPageBreak/>
        <w:t>在域控服务器中，所有服务器显示两台服务器，并都是联机状态则表示成功</w:t>
      </w:r>
    </w:p>
    <w:p w:rsidR="0039595D" w:rsidRDefault="0039595D" w:rsidP="0039595D">
      <w:pPr>
        <w:pStyle w:val="12-"/>
      </w:pPr>
      <w:r>
        <w:rPr>
          <w:noProof/>
        </w:rPr>
        <w:drawing>
          <wp:inline distT="0" distB="0" distL="0" distR="0">
            <wp:extent cx="5292598" cy="2994018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53" cy="30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F6" w:rsidRDefault="009615F6" w:rsidP="009615F6">
      <w:pPr>
        <w:pStyle w:val="2"/>
        <w:spacing w:before="156" w:after="156"/>
      </w:pPr>
      <w:r w:rsidRPr="009615F6">
        <w:t>Office Online Serve</w:t>
      </w:r>
      <w:r w:rsidRPr="009615F6">
        <w:rPr>
          <w:rFonts w:hint="eastAsia"/>
        </w:rPr>
        <w:t>部署</w:t>
      </w:r>
    </w:p>
    <w:p w:rsidR="00BE775C" w:rsidRDefault="00BE775C" w:rsidP="00BE775C">
      <w:pPr>
        <w:pStyle w:val="3"/>
        <w:spacing w:before="156" w:after="156"/>
      </w:pPr>
      <w:r>
        <w:rPr>
          <w:rFonts w:hint="eastAsia"/>
        </w:rPr>
        <w:t>软件下载</w:t>
      </w:r>
    </w:p>
    <w:p w:rsidR="00BE775C" w:rsidRDefault="00BE775C" w:rsidP="00BE775C">
      <w:pPr>
        <w:pStyle w:val="04-"/>
        <w:ind w:firstLine="480"/>
        <w:rPr>
          <w:rFonts w:hint="eastAsia"/>
        </w:rPr>
      </w:pPr>
      <w:r>
        <w:rPr>
          <w:rFonts w:hint="eastAsia"/>
        </w:rPr>
        <w:t>链接：</w:t>
      </w:r>
      <w:hyperlink r:id="rId37" w:history="1">
        <w:r w:rsidRPr="00BE775C">
          <w:rPr>
            <w:rStyle w:val="aa"/>
            <w:rFonts w:hint="eastAsia"/>
          </w:rPr>
          <w:t>https://pan.baidu.com/s/1BaHWjaNAFXEVnlU7ohWAlA</w:t>
        </w:r>
      </w:hyperlink>
      <w:r>
        <w:rPr>
          <w:rFonts w:hint="eastAsia"/>
        </w:rPr>
        <w:t xml:space="preserve"> </w:t>
      </w:r>
    </w:p>
    <w:p w:rsidR="00BE775C" w:rsidRDefault="00BE775C" w:rsidP="00BE775C">
      <w:pPr>
        <w:pStyle w:val="04-"/>
        <w:ind w:firstLine="480"/>
      </w:pPr>
      <w:r>
        <w:rPr>
          <w:rFonts w:hint="eastAsia"/>
        </w:rPr>
        <w:t>提取码：</w:t>
      </w:r>
      <w:r>
        <w:rPr>
          <w:rFonts w:hint="eastAsia"/>
        </w:rPr>
        <w:t xml:space="preserve">583r </w:t>
      </w:r>
    </w:p>
    <w:p w:rsidR="00BE775C" w:rsidRDefault="00BE775C" w:rsidP="00BE775C">
      <w:pPr>
        <w:pStyle w:val="3"/>
        <w:spacing w:before="156" w:after="156"/>
      </w:pPr>
      <w:r>
        <w:rPr>
          <w:rFonts w:hint="eastAsia"/>
        </w:rPr>
        <w:t>安装服务器</w:t>
      </w:r>
    </w:p>
    <w:p w:rsidR="00BE775C" w:rsidRDefault="00BE775C" w:rsidP="00BE775C">
      <w:pPr>
        <w:pStyle w:val="04-"/>
        <w:ind w:firstLine="480"/>
      </w:pPr>
      <w:r>
        <w:rPr>
          <w:rFonts w:hint="eastAsia"/>
        </w:rPr>
        <w:t>安装</w:t>
      </w:r>
      <w:r w:rsidRPr="00B70F71">
        <w:t>Windows Server 2012 R2</w:t>
      </w:r>
      <w:r>
        <w:rPr>
          <w:rFonts w:hint="eastAsia"/>
        </w:rPr>
        <w:t>。</w:t>
      </w:r>
    </w:p>
    <w:p w:rsidR="009730A3" w:rsidRDefault="009730A3" w:rsidP="009730A3">
      <w:pPr>
        <w:pStyle w:val="3"/>
        <w:spacing w:before="156" w:after="156"/>
      </w:pPr>
      <w:r>
        <w:rPr>
          <w:rFonts w:hint="eastAsia"/>
        </w:rPr>
        <w:t>官方说明</w:t>
      </w:r>
    </w:p>
    <w:p w:rsidR="009730A3" w:rsidRDefault="00480725" w:rsidP="009730A3">
      <w:pPr>
        <w:pStyle w:val="04-"/>
        <w:ind w:firstLine="480"/>
      </w:pPr>
      <w:hyperlink r:id="rId38" w:history="1">
        <w:r w:rsidRPr="00D42BDB">
          <w:rPr>
            <w:rStyle w:val="aa"/>
          </w:rPr>
          <w:t>https://docs.microsoft.com/zh-cn/officeonlineserver/deploy-office-online-server</w:t>
        </w:r>
      </w:hyperlink>
    </w:p>
    <w:p w:rsidR="00F437B3" w:rsidRDefault="000037A3" w:rsidP="000037A3">
      <w:pPr>
        <w:pStyle w:val="3"/>
        <w:spacing w:before="156" w:after="156"/>
      </w:pPr>
      <w:r>
        <w:rPr>
          <w:rFonts w:hint="eastAsia"/>
        </w:rPr>
        <w:t>服务</w:t>
      </w:r>
      <w:r w:rsidR="00F84738">
        <w:rPr>
          <w:rFonts w:hint="eastAsia"/>
        </w:rPr>
        <w:t>及扩展安装</w:t>
      </w:r>
    </w:p>
    <w:p w:rsidR="00BE775C" w:rsidRDefault="00114DCE" w:rsidP="00CC2044">
      <w:pPr>
        <w:pStyle w:val="08--"/>
        <w:numPr>
          <w:ilvl w:val="0"/>
          <w:numId w:val="11"/>
        </w:numPr>
        <w:ind w:firstLineChars="177" w:firstLine="425"/>
      </w:pPr>
      <w:r w:rsidRPr="00114DCE">
        <w:rPr>
          <w:rFonts w:hint="eastAsia"/>
        </w:rPr>
        <w:t>运行</w:t>
      </w:r>
      <w:r w:rsidRPr="00114DCE">
        <w:rPr>
          <w:rFonts w:hint="eastAsia"/>
        </w:rPr>
        <w:t xml:space="preserve"> powershell </w:t>
      </w:r>
      <w:r w:rsidRPr="00114DCE">
        <w:rPr>
          <w:rFonts w:hint="eastAsia"/>
        </w:rPr>
        <w:t>，输入以下命令</w:t>
      </w:r>
    </w:p>
    <w:p w:rsidR="00114DCE" w:rsidRDefault="00114DCE" w:rsidP="0062010A">
      <w:pPr>
        <w:pStyle w:val="04-"/>
        <w:ind w:firstLine="480"/>
      </w:pPr>
      <w:r w:rsidRPr="00114DCE">
        <w:t>Install-WindowsFeature</w:t>
      </w:r>
      <w:r w:rsidR="0062010A">
        <w:t xml:space="preserve"> </w:t>
      </w:r>
      <w:r w:rsidRPr="00114DCE">
        <w:t>Web-Server,Web-Mgmt-Tools,Web-Mgmt-Console,Web-WebServer,Web-Common-Http,Web-Default-Doc,Web-Static-Content,Web-Performance,Web-Stat-Compression,Web-Dyn-Compression,Web-Security,Web-</w:t>
      </w:r>
      <w:r w:rsidRPr="00114DCE">
        <w:lastRenderedPageBreak/>
        <w:t>Filtering,Web-Windows-Auth,Web-App-Dev,Web-Net-Ext45,Web-Asp-Net45,Web-ISAPI-Ext,Web-ISAPI-Filter,Web-Includes,InkandHandwritingServices,Windows-Identity-Foundation,Server-Media-Foundation</w:t>
      </w:r>
    </w:p>
    <w:p w:rsidR="009B1B93" w:rsidRDefault="009B1B93" w:rsidP="0062010A">
      <w:pPr>
        <w:pStyle w:val="04-"/>
        <w:ind w:firstLine="480"/>
      </w:pPr>
      <w:r w:rsidRPr="009B1B93">
        <w:rPr>
          <w:rFonts w:hint="eastAsia"/>
        </w:rPr>
        <w:t>进行安装系统角色</w:t>
      </w:r>
    </w:p>
    <w:p w:rsidR="009B1B93" w:rsidRDefault="009B1B93" w:rsidP="009B1B93">
      <w:pPr>
        <w:pStyle w:val="12-"/>
      </w:pPr>
      <w:r>
        <w:rPr>
          <w:noProof/>
        </w:rPr>
        <w:drawing>
          <wp:inline distT="0" distB="0" distL="0" distR="0">
            <wp:extent cx="5234076" cy="3075730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9" cy="30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93" w:rsidRDefault="007739E3" w:rsidP="007739E3">
      <w:pPr>
        <w:pStyle w:val="04-"/>
        <w:ind w:firstLine="480"/>
      </w:pPr>
      <w:r w:rsidRPr="007739E3">
        <w:rPr>
          <w:rFonts w:hint="eastAsia"/>
        </w:rPr>
        <w:t>安装完成后重启</w:t>
      </w:r>
    </w:p>
    <w:p w:rsidR="007739E3" w:rsidRDefault="00D22D0A" w:rsidP="007739E3">
      <w:pPr>
        <w:pStyle w:val="12-"/>
      </w:pPr>
      <w:r>
        <w:rPr>
          <w:noProof/>
        </w:rPr>
        <w:drawing>
          <wp:inline distT="0" distB="0" distL="0" distR="0">
            <wp:extent cx="5336489" cy="16442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07" cy="16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C6" w:rsidRDefault="007340C6" w:rsidP="00CC2044">
      <w:pPr>
        <w:pStyle w:val="08--"/>
        <w:numPr>
          <w:ilvl w:val="0"/>
          <w:numId w:val="9"/>
        </w:numPr>
        <w:ind w:firstLineChars="177" w:firstLine="425"/>
      </w:pPr>
      <w:r w:rsidRPr="007340C6">
        <w:rPr>
          <w:rFonts w:hint="eastAsia"/>
        </w:rPr>
        <w:t>按照顺序安装微软提供的软件</w:t>
      </w:r>
    </w:p>
    <w:p w:rsidR="007340C6" w:rsidRDefault="007340C6" w:rsidP="007340C6">
      <w:pPr>
        <w:pStyle w:val="10--"/>
        <w:ind w:firstLineChars="177" w:firstLine="425"/>
      </w:pPr>
      <w:r w:rsidRPr="007340C6">
        <w:t>.NET Framework 4.5.2</w:t>
      </w:r>
    </w:p>
    <w:p w:rsidR="007340C6" w:rsidRDefault="00A91FDE" w:rsidP="00A91FDE">
      <w:pPr>
        <w:pStyle w:val="10--"/>
        <w:ind w:firstLineChars="177" w:firstLine="425"/>
      </w:pPr>
      <w:r w:rsidRPr="00A91FDE">
        <w:t>Visual C++ Redistributable Packages for Visual Studio 2013</w:t>
      </w:r>
    </w:p>
    <w:p w:rsidR="00A91FDE" w:rsidRDefault="00A91FDE" w:rsidP="00A91FDE">
      <w:pPr>
        <w:pStyle w:val="10--"/>
        <w:ind w:firstLineChars="177" w:firstLine="425"/>
      </w:pPr>
      <w:r w:rsidRPr="00A91FDE">
        <w:t>Visual C++ Redistributable for Visual Studio 2015</w:t>
      </w:r>
    </w:p>
    <w:p w:rsidR="00A91FDE" w:rsidRDefault="00A91FDE" w:rsidP="00A91FDE">
      <w:pPr>
        <w:pStyle w:val="10--"/>
        <w:ind w:firstLineChars="177" w:firstLine="425"/>
      </w:pPr>
      <w:r w:rsidRPr="00A91FDE">
        <w:t>Microsoft.IdentityModel.Extention.dll</w:t>
      </w:r>
    </w:p>
    <w:p w:rsidR="00A60869" w:rsidRDefault="00A60869" w:rsidP="00A60869">
      <w:pPr>
        <w:pStyle w:val="12-"/>
      </w:pPr>
      <w:r>
        <w:rPr>
          <w:noProof/>
        </w:rPr>
        <w:lastRenderedPageBreak/>
        <w:drawing>
          <wp:inline distT="0" distB="0" distL="0" distR="0">
            <wp:extent cx="5003800" cy="4601210"/>
            <wp:effectExtent l="0" t="0" r="635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69" w:rsidRDefault="00A60869" w:rsidP="00A60869">
      <w:pPr>
        <w:pStyle w:val="12-"/>
      </w:pPr>
      <w:r>
        <w:rPr>
          <w:noProof/>
        </w:rPr>
        <w:drawing>
          <wp:inline distT="0" distB="0" distL="0" distR="0">
            <wp:extent cx="4681855" cy="2962910"/>
            <wp:effectExtent l="0" t="0" r="444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69" w:rsidRDefault="00A60869" w:rsidP="00A60869">
      <w:pPr>
        <w:pStyle w:val="12-"/>
      </w:pPr>
      <w:r>
        <w:rPr>
          <w:noProof/>
        </w:rPr>
        <w:lastRenderedPageBreak/>
        <w:drawing>
          <wp:inline distT="0" distB="0" distL="0" distR="0">
            <wp:extent cx="4681855" cy="2962910"/>
            <wp:effectExtent l="0" t="0" r="4445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38" w:rsidRDefault="00A60869" w:rsidP="00A60869">
      <w:pPr>
        <w:pStyle w:val="12-"/>
      </w:pPr>
      <w:r>
        <w:rPr>
          <w:noProof/>
        </w:rPr>
        <w:drawing>
          <wp:inline distT="0" distB="0" distL="0" distR="0">
            <wp:extent cx="4857115" cy="3789045"/>
            <wp:effectExtent l="0" t="0" r="63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738">
        <w:br w:type="page"/>
      </w:r>
    </w:p>
    <w:p w:rsidR="00A60869" w:rsidRDefault="00BD728F" w:rsidP="00BD728F">
      <w:pPr>
        <w:pStyle w:val="3"/>
        <w:spacing w:before="156" w:after="156"/>
      </w:pPr>
      <w:r w:rsidRPr="00BD728F">
        <w:rPr>
          <w:rFonts w:hint="eastAsia"/>
        </w:rPr>
        <w:lastRenderedPageBreak/>
        <w:t>安装</w:t>
      </w:r>
      <w:r w:rsidRPr="00BD728F">
        <w:rPr>
          <w:rFonts w:hint="eastAsia"/>
        </w:rPr>
        <w:t>office online</w:t>
      </w:r>
    </w:p>
    <w:p w:rsidR="00BD728F" w:rsidRDefault="007B4636" w:rsidP="00CC2044">
      <w:pPr>
        <w:pStyle w:val="08--"/>
        <w:numPr>
          <w:ilvl w:val="0"/>
          <w:numId w:val="12"/>
        </w:numPr>
        <w:ind w:firstLineChars="177" w:firstLine="425"/>
      </w:pPr>
      <w:r w:rsidRPr="007B4636">
        <w:rPr>
          <w:rFonts w:hint="eastAsia"/>
        </w:rPr>
        <w:t>双击下载好的</w:t>
      </w:r>
      <w:r w:rsidRPr="007B4636">
        <w:rPr>
          <w:rFonts w:hint="eastAsia"/>
        </w:rPr>
        <w:t xml:space="preserve">office online </w:t>
      </w:r>
      <w:r w:rsidRPr="007B4636">
        <w:rPr>
          <w:rFonts w:hint="eastAsia"/>
        </w:rPr>
        <w:t>安装包，进行安装</w:t>
      </w:r>
    </w:p>
    <w:p w:rsidR="00217FB4" w:rsidRDefault="00546CB9" w:rsidP="00546CB9">
      <w:pPr>
        <w:pStyle w:val="12-"/>
      </w:pPr>
      <w:r>
        <w:rPr>
          <w:noProof/>
        </w:rPr>
        <w:drawing>
          <wp:inline distT="0" distB="0" distL="0" distR="0">
            <wp:extent cx="5731510" cy="52463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FB4">
        <w:br w:type="page"/>
      </w:r>
    </w:p>
    <w:p w:rsidR="00546CB9" w:rsidRDefault="00546CB9" w:rsidP="00546CB9">
      <w:r w:rsidRPr="00546CB9">
        <w:rPr>
          <w:rFonts w:hint="eastAsia"/>
        </w:rPr>
        <w:lastRenderedPageBreak/>
        <w:t>安装成功</w:t>
      </w:r>
    </w:p>
    <w:p w:rsidR="00546CB9" w:rsidRDefault="00217FB4" w:rsidP="00546CB9">
      <w:pPr>
        <w:pStyle w:val="12-"/>
      </w:pPr>
      <w:r>
        <w:rPr>
          <w:noProof/>
        </w:rPr>
        <w:drawing>
          <wp:inline distT="0" distB="0" distL="0" distR="0">
            <wp:extent cx="5731510" cy="52470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B4" w:rsidRDefault="00217FB4" w:rsidP="00217FB4">
      <w:pPr>
        <w:pStyle w:val="3"/>
        <w:spacing w:before="156" w:after="156"/>
      </w:pPr>
      <w:r w:rsidRPr="00217FB4">
        <w:rPr>
          <w:rFonts w:hint="eastAsia"/>
        </w:rPr>
        <w:lastRenderedPageBreak/>
        <w:t>安装语言包</w:t>
      </w:r>
    </w:p>
    <w:p w:rsidR="006B48FE" w:rsidRDefault="006B48FE" w:rsidP="006B48FE">
      <w:pPr>
        <w:pStyle w:val="12-"/>
      </w:pPr>
      <w:r>
        <w:rPr>
          <w:noProof/>
        </w:rPr>
        <w:drawing>
          <wp:inline distT="0" distB="0" distL="0" distR="0">
            <wp:extent cx="3926016" cy="3594135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78" cy="36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FE" w:rsidRDefault="006B48FE" w:rsidP="006B48FE">
      <w:pPr>
        <w:pStyle w:val="04-"/>
        <w:ind w:firstLine="480"/>
      </w:pPr>
      <w:r>
        <w:rPr>
          <w:rFonts w:hint="eastAsia"/>
        </w:rPr>
        <w:t>安装成功</w:t>
      </w:r>
    </w:p>
    <w:p w:rsidR="007C429D" w:rsidRDefault="006B48FE" w:rsidP="006B48FE">
      <w:pPr>
        <w:pStyle w:val="12-"/>
      </w:pPr>
      <w:r>
        <w:rPr>
          <w:noProof/>
        </w:rPr>
        <w:drawing>
          <wp:inline distT="0" distB="0" distL="0" distR="0">
            <wp:extent cx="3763721" cy="3449313"/>
            <wp:effectExtent l="0" t="0" r="825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60" cy="34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9D" w:rsidRPr="00A05D5B" w:rsidRDefault="007C429D" w:rsidP="00A05D5B">
      <w:pPr>
        <w:pStyle w:val="04-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至此，所有的软件安装就已经完成了</w:t>
      </w:r>
      <w:r w:rsidR="00897CB5">
        <w:rPr>
          <w:rFonts w:hint="eastAsia"/>
          <w:shd w:val="clear" w:color="auto" w:fill="FFFFFF"/>
        </w:rPr>
        <w:t>（语言包未安装</w:t>
      </w:r>
      <w:r w:rsidR="007E1D3B">
        <w:rPr>
          <w:rFonts w:hint="eastAsia"/>
          <w:shd w:val="clear" w:color="auto" w:fill="FFFFFF"/>
        </w:rPr>
        <w:t>也</w:t>
      </w:r>
      <w:r w:rsidR="00897CB5">
        <w:rPr>
          <w:rFonts w:hint="eastAsia"/>
          <w:shd w:val="clear" w:color="auto" w:fill="FFFFFF"/>
        </w:rPr>
        <w:t>可以）</w:t>
      </w:r>
      <w:r>
        <w:rPr>
          <w:rFonts w:hint="eastAsia"/>
          <w:shd w:val="clear" w:color="auto" w:fill="FFFFFF"/>
        </w:rPr>
        <w:t>。</w:t>
      </w:r>
      <w:r>
        <w:br w:type="page"/>
      </w:r>
    </w:p>
    <w:p w:rsidR="006B48FE" w:rsidRDefault="006917DD" w:rsidP="006917DD">
      <w:pPr>
        <w:pStyle w:val="3"/>
        <w:spacing w:before="156" w:after="156"/>
      </w:pPr>
      <w:r w:rsidRPr="006917DD">
        <w:rPr>
          <w:rFonts w:hint="eastAsia"/>
        </w:rPr>
        <w:lastRenderedPageBreak/>
        <w:t>启动</w:t>
      </w:r>
      <w:r w:rsidRPr="006917DD">
        <w:rPr>
          <w:rFonts w:hint="eastAsia"/>
        </w:rPr>
        <w:t>office Online</w:t>
      </w:r>
      <w:r w:rsidR="008E646F" w:rsidRPr="008E646F">
        <w:rPr>
          <w:rFonts w:hint="eastAsia"/>
        </w:rPr>
        <w:t>服务场</w:t>
      </w:r>
    </w:p>
    <w:p w:rsidR="005C10BE" w:rsidRDefault="00C329C7" w:rsidP="00CC2044">
      <w:pPr>
        <w:pStyle w:val="08--"/>
        <w:numPr>
          <w:ilvl w:val="0"/>
          <w:numId w:val="13"/>
        </w:numPr>
        <w:ind w:firstLineChars="177" w:firstLine="425"/>
      </w:pPr>
      <w:r w:rsidRPr="00C329C7">
        <w:rPr>
          <w:rFonts w:hint="eastAsia"/>
        </w:rPr>
        <w:t>打开安装</w:t>
      </w:r>
      <w:r w:rsidRPr="00C329C7">
        <w:rPr>
          <w:rFonts w:hint="eastAsia"/>
        </w:rPr>
        <w:t xml:space="preserve">office Online </w:t>
      </w:r>
      <w:r w:rsidRPr="00C329C7">
        <w:rPr>
          <w:rFonts w:hint="eastAsia"/>
        </w:rPr>
        <w:t>的主机，打开</w:t>
      </w:r>
      <w:r w:rsidRPr="00C329C7">
        <w:rPr>
          <w:rFonts w:hint="eastAsia"/>
        </w:rPr>
        <w:t>powerShell</w:t>
      </w:r>
      <w:r w:rsidR="008E646F">
        <w:rPr>
          <w:rFonts w:hint="eastAsia"/>
        </w:rPr>
        <w:t>，运行以下代码</w:t>
      </w:r>
    </w:p>
    <w:p w:rsidR="00CB2EFC" w:rsidRDefault="008E646F" w:rsidP="008E646F">
      <w:pPr>
        <w:pStyle w:val="04-"/>
        <w:ind w:firstLine="480"/>
      </w:pPr>
      <w:r w:rsidRPr="008E646F">
        <w:t>Import-Module OfficeWebApps</w:t>
      </w:r>
    </w:p>
    <w:p w:rsidR="008E646F" w:rsidRDefault="00CF595F" w:rsidP="00CC2044">
      <w:pPr>
        <w:pStyle w:val="08--"/>
        <w:numPr>
          <w:ilvl w:val="0"/>
          <w:numId w:val="13"/>
        </w:numPr>
        <w:ind w:firstLineChars="177" w:firstLine="425"/>
      </w:pPr>
      <w:r w:rsidRPr="00CF595F">
        <w:rPr>
          <w:rFonts w:hint="eastAsia"/>
        </w:rPr>
        <w:t>部署服务器场</w:t>
      </w:r>
    </w:p>
    <w:p w:rsidR="00CF595F" w:rsidRDefault="00CF595F" w:rsidP="00CF595F">
      <w:pPr>
        <w:pStyle w:val="04-"/>
        <w:ind w:firstLine="480"/>
      </w:pPr>
      <w:r w:rsidRPr="00CF595F">
        <w:t>New-OfficeWebAppsFarm -InternalURL “http://xx.domin.com” -ExternalUrl “http://192.168.37.138” -AllowHttp –EditingEnabled</w:t>
      </w:r>
    </w:p>
    <w:p w:rsidR="0010265D" w:rsidRDefault="0010265D" w:rsidP="00CF595F">
      <w:pPr>
        <w:pStyle w:val="04-"/>
        <w:ind w:firstLine="480"/>
      </w:pPr>
    </w:p>
    <w:p w:rsidR="0010265D" w:rsidRDefault="0010265D" w:rsidP="00CF595F">
      <w:pPr>
        <w:pStyle w:val="04-"/>
        <w:ind w:firstLine="480"/>
      </w:pPr>
      <w:r>
        <w:rPr>
          <w:rFonts w:hint="eastAsia"/>
        </w:rPr>
        <w:t>注：</w:t>
      </w:r>
    </w:p>
    <w:p w:rsidR="0010265D" w:rsidRDefault="0010265D" w:rsidP="0010265D">
      <w:pPr>
        <w:pStyle w:val="04-"/>
        <w:ind w:firstLine="48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>InternalURL</w:t>
      </w:r>
      <w:r>
        <w:rPr>
          <w:rFonts w:hint="eastAsia"/>
        </w:rPr>
        <w:t>内部访问地址，一般是</w:t>
      </w:r>
      <w:r>
        <w:rPr>
          <w:rFonts w:hint="eastAsia"/>
        </w:rPr>
        <w:t>http://office</w:t>
      </w:r>
      <w:r>
        <w:rPr>
          <w:rFonts w:hint="eastAsia"/>
        </w:rPr>
        <w:t>主机名</w:t>
      </w:r>
      <w:r>
        <w:rPr>
          <w:rFonts w:hint="eastAsia"/>
        </w:rPr>
        <w:t>.AD</w:t>
      </w:r>
      <w:r>
        <w:rPr>
          <w:rFonts w:hint="eastAsia"/>
        </w:rPr>
        <w:t>域控地址</w:t>
      </w:r>
      <w:r>
        <w:rPr>
          <w:rFonts w:hint="eastAsia"/>
        </w:rPr>
        <w:t>(</w:t>
      </w:r>
      <w:r>
        <w:rPr>
          <w:rFonts w:hint="eastAsia"/>
        </w:rPr>
        <w:t>如下图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10265D" w:rsidRDefault="0010265D" w:rsidP="0010265D">
      <w:pPr>
        <w:pStyle w:val="04-"/>
        <w:ind w:firstLine="48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AllowHttp </w:t>
      </w:r>
      <w:r>
        <w:rPr>
          <w:rFonts w:hint="eastAsia"/>
        </w:rPr>
        <w:t>是否允许</w:t>
      </w:r>
      <w:r>
        <w:rPr>
          <w:rFonts w:hint="eastAsia"/>
        </w:rPr>
        <w:t>http</w:t>
      </w:r>
      <w:r>
        <w:rPr>
          <w:rFonts w:hint="eastAsia"/>
        </w:rPr>
        <w:t>访问；</w:t>
      </w:r>
    </w:p>
    <w:p w:rsidR="0010265D" w:rsidRDefault="0010265D" w:rsidP="0010265D">
      <w:pPr>
        <w:pStyle w:val="04-"/>
        <w:ind w:firstLine="48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ExternalUrl </w:t>
      </w:r>
      <w:r>
        <w:rPr>
          <w:rFonts w:hint="eastAsia"/>
        </w:rPr>
        <w:t>外部访问地址，一般是服务器的</w:t>
      </w:r>
      <w:r>
        <w:rPr>
          <w:rFonts w:hint="eastAsia"/>
        </w:rPr>
        <w:t>ip</w:t>
      </w:r>
      <w:r>
        <w:rPr>
          <w:rFonts w:hint="eastAsia"/>
        </w:rPr>
        <w:t>地址；</w:t>
      </w:r>
    </w:p>
    <w:p w:rsidR="0010265D" w:rsidRDefault="0010265D" w:rsidP="0010265D">
      <w:pPr>
        <w:pStyle w:val="04-"/>
        <w:ind w:firstLine="480"/>
      </w:pPr>
      <w:r>
        <w:rPr>
          <w:rFonts w:hint="eastAsia"/>
        </w:rPr>
        <w:t>–</w:t>
      </w:r>
      <w:r>
        <w:rPr>
          <w:rFonts w:hint="eastAsia"/>
        </w:rPr>
        <w:t xml:space="preserve">EditingEnabled </w:t>
      </w:r>
      <w:r>
        <w:rPr>
          <w:rFonts w:hint="eastAsia"/>
        </w:rPr>
        <w:t>允许编辑</w:t>
      </w:r>
      <w:r>
        <w:rPr>
          <w:rFonts w:hint="eastAsia"/>
        </w:rPr>
        <w:t>office</w:t>
      </w:r>
      <w:r>
        <w:rPr>
          <w:rFonts w:hint="eastAsia"/>
        </w:rPr>
        <w:t>。</w:t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t>出现如下提示即部署成功</w:t>
      </w:r>
    </w:p>
    <w:p w:rsidR="00D33A9C" w:rsidRDefault="00D33A9C" w:rsidP="00D33A9C">
      <w:pPr>
        <w:pStyle w:val="12-"/>
      </w:pPr>
      <w:r>
        <w:rPr>
          <w:noProof/>
        </w:rPr>
        <w:drawing>
          <wp:inline distT="0" distB="0" distL="0" distR="0">
            <wp:extent cx="5731510" cy="4734560"/>
            <wp:effectExtent l="0" t="0" r="254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lastRenderedPageBreak/>
        <w:t>这个时候用可以看下有没有启动起来</w:t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t>在</w:t>
      </w:r>
      <w:r w:rsidRPr="00D33A9C">
        <w:rPr>
          <w:rFonts w:hint="eastAsia"/>
        </w:rPr>
        <w:t>office online</w:t>
      </w:r>
      <w:r>
        <w:rPr>
          <w:rFonts w:hint="eastAsia"/>
        </w:rPr>
        <w:t>服务器</w:t>
      </w:r>
      <w:r w:rsidRPr="00D33A9C">
        <w:rPr>
          <w:rFonts w:hint="eastAsia"/>
        </w:rPr>
        <w:t xml:space="preserve"> </w:t>
      </w:r>
      <w:r w:rsidRPr="00D33A9C">
        <w:rPr>
          <w:rFonts w:hint="eastAsia"/>
        </w:rPr>
        <w:t>的浏览器</w:t>
      </w:r>
      <w:r w:rsidRPr="00D33A9C">
        <w:rPr>
          <w:rFonts w:hint="eastAsia"/>
        </w:rPr>
        <w:t xml:space="preserve"> </w:t>
      </w:r>
      <w:r w:rsidRPr="00D33A9C">
        <w:rPr>
          <w:rFonts w:hint="eastAsia"/>
        </w:rPr>
        <w:t>输入</w:t>
      </w:r>
      <w:r w:rsidRPr="00D33A9C">
        <w:rPr>
          <w:rFonts w:hint="eastAsia"/>
        </w:rPr>
        <w:t xml:space="preserve">:http://win-5ldi2svjqoj.test.com/hosting/discovery </w:t>
      </w:r>
      <w:r w:rsidRPr="00D33A9C">
        <w:rPr>
          <w:rFonts w:hint="eastAsia"/>
        </w:rPr>
        <w:t>得到以下的结果就</w:t>
      </w:r>
      <w:r w:rsidRPr="00D33A9C">
        <w:rPr>
          <w:rFonts w:hint="eastAsia"/>
        </w:rPr>
        <w:t xml:space="preserve">ok </w:t>
      </w:r>
      <w:r w:rsidRPr="00D33A9C">
        <w:rPr>
          <w:rFonts w:hint="eastAsia"/>
        </w:rPr>
        <w:t>了</w:t>
      </w:r>
    </w:p>
    <w:p w:rsidR="00D33A9C" w:rsidRDefault="00D33A9C" w:rsidP="00D33A9C">
      <w:pPr>
        <w:pStyle w:val="12-"/>
      </w:pPr>
      <w:r>
        <w:rPr>
          <w:noProof/>
        </w:rPr>
        <w:drawing>
          <wp:inline distT="0" distB="0" distL="0" distR="0">
            <wp:extent cx="5731510" cy="45192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45" w:rsidRDefault="00926545" w:rsidP="00926545">
      <w:pPr>
        <w:rPr>
          <w:rFonts w:hint="eastAsia"/>
        </w:rPr>
      </w:pPr>
      <w:r>
        <w:rPr>
          <w:rFonts w:hint="eastAsia"/>
        </w:rPr>
        <w:t>当然通过</w:t>
      </w:r>
      <w:r>
        <w:rPr>
          <w:rFonts w:hint="eastAsia"/>
        </w:rPr>
        <w:t>ip</w:t>
      </w:r>
      <w:r>
        <w:rPr>
          <w:rFonts w:hint="eastAsia"/>
        </w:rPr>
        <w:t>地址访问也</w:t>
      </w:r>
      <w:r>
        <w:rPr>
          <w:rFonts w:hint="eastAsia"/>
        </w:rPr>
        <w:t>可以</w:t>
      </w:r>
      <w:r>
        <w:rPr>
          <w:rFonts w:hint="eastAsia"/>
        </w:rPr>
        <w:t>,http://192.168.37.138/hosting/discovery</w:t>
      </w:r>
    </w:p>
    <w:p w:rsidR="001D0E2A" w:rsidRDefault="00926545" w:rsidP="00926545">
      <w:r>
        <w:rPr>
          <w:rFonts w:hint="eastAsia"/>
        </w:rPr>
        <w:t>当然这两个地址在域控服务器上面访问</w:t>
      </w:r>
      <w:r>
        <w:rPr>
          <w:rFonts w:hint="eastAsia"/>
        </w:rPr>
        <w:t xml:space="preserve"> </w:t>
      </w:r>
      <w:r>
        <w:rPr>
          <w:rFonts w:hint="eastAsia"/>
        </w:rPr>
        <w:t>也是</w:t>
      </w:r>
      <w:r w:rsidR="00B90740">
        <w:rPr>
          <w:rFonts w:hint="eastAsia"/>
        </w:rPr>
        <w:t>可以的</w:t>
      </w:r>
      <w:r w:rsidR="001D0E2A">
        <w:br w:type="page"/>
      </w:r>
    </w:p>
    <w:p w:rsidR="00A21049" w:rsidRDefault="00296266" w:rsidP="00296266">
      <w:pPr>
        <w:pStyle w:val="2"/>
        <w:spacing w:before="156" w:after="156"/>
      </w:pPr>
      <w:r>
        <w:rPr>
          <w:rFonts w:hint="eastAsia"/>
        </w:rPr>
        <w:lastRenderedPageBreak/>
        <w:t>定制</w:t>
      </w: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296266" w:rsidRDefault="006705F6" w:rsidP="006705F6">
      <w:pPr>
        <w:pStyle w:val="3"/>
        <w:spacing w:before="156" w:after="156"/>
      </w:pPr>
      <w:r>
        <w:rPr>
          <w:rFonts w:hint="eastAsia"/>
        </w:rPr>
        <w:t>源码地址</w:t>
      </w:r>
    </w:p>
    <w:p w:rsidR="006705F6" w:rsidRDefault="00CD461C" w:rsidP="006705F6">
      <w:pPr>
        <w:pStyle w:val="04-"/>
        <w:ind w:firstLine="480"/>
      </w:pPr>
      <w:hyperlink r:id="rId50" w:history="1">
        <w:r w:rsidR="006705F6" w:rsidRPr="00CD461C">
          <w:rPr>
            <w:rStyle w:val="aa"/>
          </w:rPr>
          <w:t>https://github.com/HolyGuo/WopiHost.git</w:t>
        </w:r>
      </w:hyperlink>
    </w:p>
    <w:p w:rsidR="00BF021B" w:rsidRDefault="00BF021B" w:rsidP="00BF021B">
      <w:pPr>
        <w:pStyle w:val="3"/>
        <w:spacing w:before="156" w:after="156"/>
      </w:pPr>
      <w:r>
        <w:rPr>
          <w:rFonts w:hint="eastAsia"/>
        </w:rPr>
        <w:t>部署</w:t>
      </w: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610F9F" w:rsidRDefault="001D0E2A" w:rsidP="00CC2044">
      <w:pPr>
        <w:pStyle w:val="08--"/>
        <w:numPr>
          <w:ilvl w:val="0"/>
          <w:numId w:val="14"/>
        </w:numPr>
        <w:ind w:firstLineChars="177" w:firstLine="425"/>
      </w:pPr>
      <w:r>
        <w:rPr>
          <w:rFonts w:hint="eastAsia"/>
        </w:rPr>
        <w:t>将</w:t>
      </w:r>
      <w:r w:rsidRPr="001D0E2A">
        <w:t>WopiCobaltHost</w:t>
      </w:r>
      <w:r>
        <w:rPr>
          <w:rFonts w:hint="eastAsia"/>
        </w:rPr>
        <w:t>服务部署于域控制器服务上</w:t>
      </w:r>
    </w:p>
    <w:p w:rsidR="00023C71" w:rsidRDefault="00023C71" w:rsidP="00023C71">
      <w:pPr>
        <w:pStyle w:val="12-"/>
      </w:pPr>
      <w:r>
        <w:rPr>
          <w:noProof/>
        </w:rPr>
        <w:drawing>
          <wp:inline distT="0" distB="0" distL="0" distR="0" wp14:anchorId="1DBE9984" wp14:editId="3AB1B5A9">
            <wp:extent cx="4984877" cy="1569579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0118" cy="15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80" w:rsidRPr="00ED1A80" w:rsidRDefault="00ED1A80" w:rsidP="00CC2044">
      <w:pPr>
        <w:pStyle w:val="08--"/>
        <w:numPr>
          <w:ilvl w:val="0"/>
          <w:numId w:val="14"/>
        </w:numPr>
        <w:ind w:firstLineChars="177" w:firstLine="425"/>
        <w:rPr>
          <w:rFonts w:hint="eastAsia"/>
        </w:rPr>
      </w:pPr>
      <w:r>
        <w:t>W</w:t>
      </w:r>
      <w:r>
        <w:rPr>
          <w:rFonts w:hint="eastAsia"/>
        </w:rPr>
        <w:t>opi</w:t>
      </w:r>
      <w:r>
        <w:rPr>
          <w:rFonts w:hint="eastAsia"/>
        </w:rPr>
        <w:t>服务</w:t>
      </w:r>
    </w:p>
    <w:p w:rsidR="001D0E2A" w:rsidRDefault="001D0E2A" w:rsidP="001D0E2A">
      <w:pPr>
        <w:pStyle w:val="12-"/>
      </w:pPr>
      <w:r>
        <w:rPr>
          <w:noProof/>
        </w:rPr>
        <w:drawing>
          <wp:inline distT="0" distB="0" distL="0" distR="0" wp14:anchorId="5F7D2283" wp14:editId="5E062CB8">
            <wp:extent cx="4963123" cy="216167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5087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CE" w:rsidRPr="004B0BCE" w:rsidRDefault="004B0BCE" w:rsidP="00CC2044">
      <w:pPr>
        <w:pStyle w:val="08--"/>
        <w:numPr>
          <w:ilvl w:val="0"/>
          <w:numId w:val="14"/>
        </w:numPr>
        <w:ind w:firstLineChars="177" w:firstLine="425"/>
        <w:rPr>
          <w:rFonts w:hint="eastAsia"/>
        </w:rPr>
      </w:pPr>
      <w:r>
        <w:rPr>
          <w:rFonts w:hint="eastAsia"/>
        </w:rPr>
        <w:t>配置文件</w:t>
      </w:r>
    </w:p>
    <w:p w:rsidR="00587E80" w:rsidRDefault="0017481E" w:rsidP="001D0E2A">
      <w:pPr>
        <w:pStyle w:val="12-"/>
      </w:pPr>
      <w:r>
        <w:rPr>
          <w:noProof/>
        </w:rPr>
        <w:drawing>
          <wp:inline distT="0" distB="0" distL="0" distR="0" wp14:anchorId="15080CDD" wp14:editId="4D3F9A83">
            <wp:extent cx="4985360" cy="2170670"/>
            <wp:effectExtent l="0" t="0" r="635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912" cy="21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D8" w:rsidRDefault="00587E80" w:rsidP="00CC2044">
      <w:pPr>
        <w:pStyle w:val="08--"/>
        <w:numPr>
          <w:ilvl w:val="0"/>
          <w:numId w:val="14"/>
        </w:numPr>
        <w:ind w:firstLineChars="177" w:firstLine="425"/>
      </w:pPr>
      <w:r>
        <w:rPr>
          <w:rFonts w:hint="eastAsia"/>
        </w:rPr>
        <w:lastRenderedPageBreak/>
        <w:t>服务启动</w:t>
      </w:r>
    </w:p>
    <w:p w:rsidR="00463423" w:rsidRDefault="00587E80" w:rsidP="00795155">
      <w:pPr>
        <w:pStyle w:val="12-"/>
      </w:pPr>
      <w:r>
        <w:rPr>
          <w:noProof/>
        </w:rPr>
        <w:drawing>
          <wp:inline distT="0" distB="0" distL="0" distR="0" wp14:anchorId="05D5657C" wp14:editId="61015F79">
            <wp:extent cx="5731510" cy="37338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55" w:rsidRDefault="00795155" w:rsidP="00795155">
      <w:pPr>
        <w:pStyle w:val="1"/>
        <w:spacing w:before="156" w:after="156"/>
      </w:pPr>
      <w:r>
        <w:rPr>
          <w:rFonts w:hint="eastAsia"/>
        </w:rPr>
        <w:t>调用服务说明</w:t>
      </w:r>
    </w:p>
    <w:p w:rsidR="002F47F9" w:rsidRPr="002F47F9" w:rsidRDefault="002F47F9" w:rsidP="002F47F9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服务地址</w:t>
      </w:r>
    </w:p>
    <w:p w:rsidR="00F52818" w:rsidRDefault="002F47F9" w:rsidP="00F52818">
      <w:pPr>
        <w:pStyle w:val="3"/>
        <w:spacing w:before="156" w:after="156"/>
      </w:pP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795155" w:rsidRDefault="00F742B7" w:rsidP="002F47F9">
      <w:pPr>
        <w:pStyle w:val="04-"/>
        <w:ind w:firstLine="480"/>
      </w:pPr>
      <w:r>
        <w:rPr>
          <w:rFonts w:hint="eastAsia"/>
        </w:rPr>
        <w:t>API</w:t>
      </w:r>
      <w:r w:rsidR="002F47F9">
        <w:rPr>
          <w:rFonts w:hint="eastAsia"/>
        </w:rPr>
        <w:t>：</w:t>
      </w:r>
      <w:hyperlink r:id="rId55" w:history="1">
        <w:r w:rsidR="00B02AB0" w:rsidRPr="00D42BDB">
          <w:rPr>
            <w:rStyle w:val="aa"/>
          </w:rPr>
          <w:t>http://</w:t>
        </w:r>
        <w:r w:rsidR="00B02AB0" w:rsidRPr="00D42BDB">
          <w:rPr>
            <w:rStyle w:val="aa"/>
          </w:rPr>
          <w:t>IP</w:t>
        </w:r>
        <w:r w:rsidR="00B02AB0" w:rsidRPr="00D42BDB">
          <w:rPr>
            <w:rStyle w:val="aa"/>
          </w:rPr>
          <w:t>/wopi/files</w:t>
        </w:r>
        <w:r w:rsidR="00B02AB0" w:rsidRPr="00D42BDB">
          <w:rPr>
            <w:rStyle w:val="aa"/>
          </w:rPr>
          <w:t>/</w:t>
        </w:r>
      </w:hyperlink>
      <w:r w:rsidR="00B02AB0">
        <w:rPr>
          <w:rFonts w:hint="eastAsia"/>
        </w:rPr>
        <w:t>文件名</w:t>
      </w:r>
      <w:r w:rsidR="00B02AB0">
        <w:rPr>
          <w:rFonts w:hint="eastAsia"/>
        </w:rPr>
        <w:t>.</w:t>
      </w:r>
      <w:r w:rsidR="00B02AB0">
        <w:rPr>
          <w:rFonts w:hint="eastAsia"/>
        </w:rPr>
        <w:t>扩展名</w:t>
      </w:r>
    </w:p>
    <w:p w:rsidR="005F57EA" w:rsidRDefault="00DC636A" w:rsidP="002F47F9">
      <w:pPr>
        <w:pStyle w:val="04-"/>
        <w:ind w:firstLine="480"/>
      </w:pPr>
      <w:r>
        <w:rPr>
          <w:rFonts w:hint="eastAsia"/>
        </w:rPr>
        <w:t>示例：</w:t>
      </w:r>
      <w:hyperlink r:id="rId56" w:history="1">
        <w:r w:rsidRPr="00D42BDB">
          <w:rPr>
            <w:rStyle w:val="aa"/>
          </w:rPr>
          <w:t>http://192.168.173.32/wopi/files/1.docx</w:t>
        </w:r>
      </w:hyperlink>
    </w:p>
    <w:p w:rsidR="007D44AB" w:rsidRDefault="007D44AB" w:rsidP="002C2A74">
      <w:pPr>
        <w:pStyle w:val="3"/>
        <w:spacing w:before="156" w:after="156"/>
      </w:pP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服务</w:t>
      </w:r>
    </w:p>
    <w:p w:rsidR="00DB53D5" w:rsidRDefault="00DB53D5" w:rsidP="00B3378E">
      <w:pPr>
        <w:pStyle w:val="04-"/>
        <w:ind w:firstLine="480"/>
      </w:pPr>
      <w:r>
        <w:br w:type="page"/>
      </w:r>
    </w:p>
    <w:p w:rsidR="00DB53D5" w:rsidRDefault="00DB53D5" w:rsidP="00BF742E">
      <w:pPr>
        <w:pStyle w:val="2"/>
        <w:spacing w:before="156" w:after="156"/>
      </w:pPr>
      <w:r>
        <w:rPr>
          <w:rFonts w:hint="eastAsia"/>
        </w:rPr>
        <w:lastRenderedPageBreak/>
        <w:t>调用示例</w:t>
      </w:r>
    </w:p>
    <w:p w:rsidR="00D76C03" w:rsidRDefault="00DA707D" w:rsidP="00D76C03">
      <w:r>
        <w:rPr>
          <w:rFonts w:hint="eastAsia"/>
        </w:rPr>
        <w:t>地址接口：</w:t>
      </w:r>
      <w:hyperlink r:id="rId57" w:history="1">
        <w:r w:rsidRPr="00D42BDB">
          <w:rPr>
            <w:rStyle w:val="aa"/>
          </w:rPr>
          <w:t>http://192.168.173.33/hosting/discovery</w:t>
        </w:r>
      </w:hyperlink>
    </w:p>
    <w:p w:rsidR="00932BB8" w:rsidRDefault="00526936" w:rsidP="00D76C03"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地址：</w:t>
      </w:r>
      <w:hyperlink r:id="rId58" w:history="1">
        <w:r w:rsidRPr="00D42BDB">
          <w:rPr>
            <w:rStyle w:val="aa"/>
          </w:rPr>
          <w:t>http://192.168.173.33</w:t>
        </w:r>
      </w:hyperlink>
    </w:p>
    <w:p w:rsidR="00526936" w:rsidRDefault="00065086" w:rsidP="00D76C03">
      <w:r>
        <w:rPr>
          <w:rFonts w:hint="eastAsia"/>
        </w:rPr>
        <w:t>WOPI</w:t>
      </w:r>
      <w:r>
        <w:rPr>
          <w:rFonts w:hint="eastAsia"/>
        </w:rPr>
        <w:t>地址：</w:t>
      </w:r>
      <w:hyperlink r:id="rId59" w:history="1">
        <w:r w:rsidR="00C82844" w:rsidRPr="00D42BDB">
          <w:rPr>
            <w:rStyle w:val="aa"/>
          </w:rPr>
          <w:t>http://192.168.173.32/wopi/files</w:t>
        </w:r>
      </w:hyperlink>
    </w:p>
    <w:p w:rsidR="00DA707D" w:rsidRPr="00DA707D" w:rsidRDefault="00DA707D" w:rsidP="00D76C03">
      <w:pPr>
        <w:rPr>
          <w:rFonts w:hint="eastAsia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6095"/>
        <w:gridCol w:w="941"/>
      </w:tblGrid>
      <w:tr w:rsidR="00C733F8" w:rsidTr="00C733F8">
        <w:tc>
          <w:tcPr>
            <w:tcW w:w="562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rFonts w:hint="eastAsia"/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84BF2" w:rsidRPr="00DA2A1B" w:rsidRDefault="00884BF2" w:rsidP="00DA2A1B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84BF2" w:rsidRPr="00DA2A1B" w:rsidRDefault="00884BF2" w:rsidP="00DA2A1B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操作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rFonts w:hint="eastAsia"/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地址</w:t>
            </w:r>
          </w:p>
        </w:tc>
        <w:tc>
          <w:tcPr>
            <w:tcW w:w="941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rFonts w:hint="eastAsia"/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说明</w:t>
            </w:r>
          </w:p>
        </w:tc>
      </w:tr>
      <w:tr w:rsidR="00E0732D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E0732D" w:rsidRDefault="00E0732D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E0732D" w:rsidRDefault="00E0732D" w:rsidP="001C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docx</w:t>
            </w:r>
          </w:p>
        </w:tc>
        <w:tc>
          <w:tcPr>
            <w:tcW w:w="709" w:type="dxa"/>
            <w:vAlign w:val="center"/>
          </w:tcPr>
          <w:p w:rsidR="00E0732D" w:rsidRDefault="00E0732D" w:rsidP="001C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0732D" w:rsidRDefault="00E0732D" w:rsidP="00DB53D5">
            <w:pPr>
              <w:rPr>
                <w:rFonts w:hint="eastAsia"/>
              </w:rPr>
            </w:pPr>
            <w:hyperlink r:id="rId60" w:history="1">
              <w:r w:rsidRPr="00203410">
                <w:rPr>
                  <w:rStyle w:val="aa"/>
                </w:rPr>
                <w:t>http://192.168.173.33/wv/wordviewerframe.aspx?WOPISrc=http://192.168.173.32/wopi/files/1.docx&amp;access_token=token&amp;ui=zh-CN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E0732D" w:rsidRDefault="00E0732D" w:rsidP="00DB53D5">
            <w:pPr>
              <w:rPr>
                <w:rFonts w:hint="eastAsia"/>
              </w:rPr>
            </w:pPr>
          </w:p>
        </w:tc>
      </w:tr>
      <w:tr w:rsidR="00E0732D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E0732D" w:rsidRDefault="00E0732D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E0732D" w:rsidRDefault="00E0732D" w:rsidP="001C3B3D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E0732D" w:rsidRDefault="00E0732D" w:rsidP="001C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0732D" w:rsidRDefault="00D538E0" w:rsidP="00DB53D5">
            <w:pPr>
              <w:rPr>
                <w:rFonts w:hint="eastAsia"/>
              </w:rPr>
            </w:pPr>
            <w:hyperlink r:id="rId61" w:history="1">
              <w:r w:rsidRPr="00D538E0">
                <w:rPr>
                  <w:rStyle w:val="aa"/>
                </w:rPr>
                <w:t>http://192.168.173.33/we/wordeditorframe.aspx?WOPISrc=http://192.168.173.32/wopi/files/1.docx&amp;access_token=token&amp;ui=zh-CN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E0732D" w:rsidRDefault="00E0732D" w:rsidP="00DB53D5">
            <w:pPr>
              <w:rPr>
                <w:rFonts w:hint="eastAsia"/>
              </w:rPr>
            </w:pPr>
          </w:p>
        </w:tc>
      </w:tr>
      <w:tr w:rsidR="003F490E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3F490E" w:rsidRDefault="003F490E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3F490E" w:rsidRDefault="003F490E" w:rsidP="00BC45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doc</w:t>
            </w:r>
          </w:p>
        </w:tc>
        <w:tc>
          <w:tcPr>
            <w:tcW w:w="709" w:type="dxa"/>
            <w:vAlign w:val="center"/>
          </w:tcPr>
          <w:p w:rsidR="003F490E" w:rsidRDefault="003F490E" w:rsidP="00BC45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3F490E" w:rsidRDefault="003F490E" w:rsidP="00BC45D5">
            <w:pPr>
              <w:rPr>
                <w:rFonts w:hint="eastAsia"/>
              </w:rPr>
            </w:pPr>
            <w:hyperlink r:id="rId62" w:history="1">
              <w:r w:rsidRPr="00B12D98">
                <w:rPr>
                  <w:rStyle w:val="aa"/>
                </w:rPr>
                <w:t>http://192.168.173.33/wv/wordviewerframe.aspx?WOPISrc=http://192.168.173.32/wopi/files/2.doc&amp;access_token=token&amp;ui=zh-CN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3F490E" w:rsidRDefault="003F490E" w:rsidP="00BC45D5">
            <w:pPr>
              <w:rPr>
                <w:rFonts w:hint="eastAsia"/>
              </w:rPr>
            </w:pPr>
          </w:p>
        </w:tc>
      </w:tr>
      <w:tr w:rsidR="003F490E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3F490E" w:rsidRDefault="003F490E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3F490E" w:rsidRDefault="003F490E" w:rsidP="00BC45D5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3F490E" w:rsidRDefault="003F490E" w:rsidP="00BC45D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3F490E" w:rsidRDefault="003F490E" w:rsidP="00BC45D5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3F490E" w:rsidRDefault="00383EEC" w:rsidP="00BC45D5">
            <w:pPr>
              <w:rPr>
                <w:rFonts w:hint="eastAsia"/>
              </w:rPr>
            </w:pPr>
            <w:r>
              <w:rPr>
                <w:rFonts w:hint="eastAsia"/>
              </w:rPr>
              <w:t>不支持</w:t>
            </w:r>
          </w:p>
        </w:tc>
      </w:tr>
      <w:tr w:rsidR="001E3BEC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1E3BEC" w:rsidRDefault="001E3BEC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1E3BEC" w:rsidRDefault="001E3BEC" w:rsidP="00EA0B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xlsx</w:t>
            </w:r>
          </w:p>
        </w:tc>
        <w:tc>
          <w:tcPr>
            <w:tcW w:w="709" w:type="dxa"/>
            <w:vAlign w:val="center"/>
          </w:tcPr>
          <w:p w:rsidR="001E3BEC" w:rsidRDefault="001E3BEC" w:rsidP="00EA0B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1E3BEC" w:rsidRPr="00FD59C8" w:rsidRDefault="001E3BEC" w:rsidP="00EA0B3F">
            <w:pPr>
              <w:rPr>
                <w:rFonts w:hint="eastAsia"/>
              </w:rPr>
            </w:pPr>
            <w:hyperlink r:id="rId63" w:history="1">
              <w:r w:rsidRPr="00FD59C8">
                <w:rPr>
                  <w:rStyle w:val="aa"/>
                </w:rPr>
                <w:t>http://192.168.173.33/x/_layouts/xlviewerinternal.aspx?WOPISrc=http://192.168.173.32/wopi/files/1.xlsx&amp;access_token=token&amp;ui=zh-CN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1E3BEC" w:rsidRDefault="00E441C0" w:rsidP="00EA0B3F">
            <w:pPr>
              <w:rPr>
                <w:rFonts w:hint="eastAsia"/>
              </w:rPr>
            </w:pPr>
            <w:r>
              <w:rPr>
                <w:rFonts w:hint="eastAsia"/>
              </w:rPr>
              <w:t>有问题</w:t>
            </w:r>
          </w:p>
        </w:tc>
      </w:tr>
      <w:tr w:rsidR="001E3BEC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1E3BEC" w:rsidRDefault="001E3BEC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1E3BEC" w:rsidRDefault="001E3BEC" w:rsidP="00EA0B3F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1E3BEC" w:rsidRDefault="001E3BEC" w:rsidP="00EA0B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1E3BEC" w:rsidRDefault="001E3BEC" w:rsidP="00EA0B3F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1E3BEC" w:rsidRDefault="001E3BEC" w:rsidP="00EA0B3F">
            <w:pPr>
              <w:rPr>
                <w:rFonts w:hint="eastAsia"/>
              </w:rPr>
            </w:pPr>
          </w:p>
        </w:tc>
      </w:tr>
      <w:tr w:rsidR="00D800B4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D800B4" w:rsidRDefault="00D800B4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D800B4" w:rsidRDefault="00D800B4" w:rsidP="00D800B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xls</w:t>
            </w:r>
          </w:p>
        </w:tc>
        <w:tc>
          <w:tcPr>
            <w:tcW w:w="709" w:type="dxa"/>
            <w:vAlign w:val="center"/>
          </w:tcPr>
          <w:p w:rsidR="00D800B4" w:rsidRDefault="00D800B4" w:rsidP="00D800B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D800B4" w:rsidRDefault="00D800B4" w:rsidP="00D800B4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D800B4" w:rsidRDefault="00D800B4" w:rsidP="00D800B4">
            <w:pPr>
              <w:rPr>
                <w:rFonts w:hint="eastAsia"/>
              </w:rPr>
            </w:pPr>
          </w:p>
        </w:tc>
      </w:tr>
      <w:tr w:rsidR="00D800B4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D800B4" w:rsidRDefault="00D800B4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D800B4" w:rsidRDefault="00D800B4" w:rsidP="00D800B4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D800B4" w:rsidRDefault="00D800B4" w:rsidP="00D800B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D800B4" w:rsidRDefault="00D800B4" w:rsidP="00D800B4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D800B4" w:rsidRDefault="00D800B4" w:rsidP="00D800B4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ptx</w:t>
            </w: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4847F7" w:rsidP="0004359A">
            <w:pPr>
              <w:rPr>
                <w:rFonts w:hint="eastAsia"/>
              </w:rPr>
            </w:pPr>
            <w:hyperlink r:id="rId64" w:history="1">
              <w:r>
                <w:rPr>
                  <w:rStyle w:val="aa"/>
                </w:rPr>
                <w:t>http://192.168.173.33/p/PowerPointFrame.aspx?PowerPointView=ReadingView&amp;WOPISrc=http://192.168.173.32/wopi/files/1.pptx&amp;access_token=token&amp;ui=zh-CN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232A4" w:rsidP="0004359A">
            <w:pPr>
              <w:rPr>
                <w:rFonts w:hint="eastAsia"/>
              </w:rPr>
            </w:pPr>
            <w:hyperlink r:id="rId65" w:history="1">
              <w:r>
                <w:rPr>
                  <w:rStyle w:val="aa"/>
                </w:rPr>
                <w:t>http://192.168.173.33/p/PowerPointFrame.aspx?PowerPointView=EditView&amp;WOPISrc=http://192.168.173.32/wopi/files/1.pptx&amp;&amp;ui=zh-CN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 w:val="restart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pt</w:t>
            </w:r>
          </w:p>
        </w:tc>
        <w:tc>
          <w:tcPr>
            <w:tcW w:w="709" w:type="dxa"/>
            <w:vAlign w:val="center"/>
          </w:tcPr>
          <w:p w:rsidR="0004359A" w:rsidRDefault="007F62DF" w:rsidP="000435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7F62DF" w:rsidP="0004359A">
            <w:pPr>
              <w:rPr>
                <w:rFonts w:hint="eastAsia"/>
              </w:rPr>
            </w:pPr>
            <w:hyperlink r:id="rId66" w:history="1">
              <w:r>
                <w:rPr>
                  <w:rStyle w:val="aa"/>
                </w:rPr>
                <w:t>http://192.168.173.33/p/PowerPointFrame.aspx?PowerPointView=ReadingView&amp;WOPISrc=http://192.168.173.32/wopi/files/22.ppt&amp;access_token=token&amp;ui=zh-CN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Merge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E51D78" w:rsidP="000435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95332F" w:rsidP="0004359A">
            <w:pPr>
              <w:rPr>
                <w:rFonts w:hint="eastAsia"/>
              </w:rPr>
            </w:pPr>
            <w:r>
              <w:rPr>
                <w:rFonts w:hint="eastAsia"/>
              </w:rPr>
              <w:t>不支持</w:t>
            </w: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EC7B63" w:rsidP="0004359A">
            <w:pPr>
              <w:jc w:val="center"/>
              <w:rPr>
                <w:rFonts w:hint="eastAsia"/>
              </w:rPr>
            </w:pPr>
            <w:r w:rsidRPr="00EC7B63">
              <w:t>pdf</w:t>
            </w:r>
          </w:p>
        </w:tc>
        <w:tc>
          <w:tcPr>
            <w:tcW w:w="709" w:type="dxa"/>
            <w:vAlign w:val="center"/>
          </w:tcPr>
          <w:p w:rsidR="0004359A" w:rsidRDefault="00EC7B63" w:rsidP="000435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126B7E" w:rsidP="0004359A">
            <w:pPr>
              <w:rPr>
                <w:rFonts w:hint="eastAsia"/>
              </w:rPr>
            </w:pPr>
            <w:hyperlink r:id="rId67" w:history="1">
              <w:r>
                <w:rPr>
                  <w:rStyle w:val="aa"/>
                </w:rPr>
                <w:t>http://192.168.173.33/wv/wordviewerframe.aspx?PdfMode=1&amp;&amp;WOPISrc=http://192.168.173.32/wopi/files/1.pdf&amp;access_token=token&amp;ui=zh-CN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  <w:rPr>
                <w:rFonts w:hint="eastAsia"/>
              </w:rPr>
            </w:pP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>
            <w:pPr>
              <w:rPr>
                <w:rFonts w:hint="eastAsia"/>
              </w:rPr>
            </w:pPr>
          </w:p>
        </w:tc>
      </w:tr>
    </w:tbl>
    <w:p w:rsidR="00EE3C73" w:rsidRDefault="00EE3C73" w:rsidP="00DB53D5">
      <w:r>
        <w:br w:type="page"/>
      </w:r>
    </w:p>
    <w:p w:rsidR="00DB53D5" w:rsidRDefault="00EE3C73" w:rsidP="00EE3C73">
      <w:pPr>
        <w:pStyle w:val="1"/>
        <w:spacing w:before="156" w:after="156"/>
      </w:pPr>
      <w:r>
        <w:rPr>
          <w:rFonts w:hint="eastAsia"/>
        </w:rPr>
        <w:lastRenderedPageBreak/>
        <w:t>注意</w:t>
      </w:r>
    </w:p>
    <w:p w:rsidR="00EE3C73" w:rsidRDefault="00B365CA" w:rsidP="00EE3C73">
      <w:pPr>
        <w:pStyle w:val="2"/>
        <w:spacing w:before="156" w:after="156"/>
      </w:pPr>
      <w:r>
        <w:rPr>
          <w:rFonts w:hint="eastAsia"/>
        </w:rPr>
        <w:t>加入域</w:t>
      </w:r>
      <w:r>
        <w:rPr>
          <w:rFonts w:hint="eastAsia"/>
        </w:rPr>
        <w:t>SID</w:t>
      </w:r>
      <w:r>
        <w:rPr>
          <w:rFonts w:hint="eastAsia"/>
        </w:rPr>
        <w:t>重复</w:t>
      </w:r>
    </w:p>
    <w:p w:rsidR="00071F81" w:rsidRPr="00071F81" w:rsidRDefault="00071F81" w:rsidP="00071F81">
      <w:pPr>
        <w:pStyle w:val="04-"/>
        <w:ind w:firstLine="480"/>
        <w:rPr>
          <w:rFonts w:hint="eastAsia"/>
        </w:rPr>
      </w:pPr>
      <w:r>
        <w:rPr>
          <w:rFonts w:hint="eastAsia"/>
        </w:rPr>
        <w:t>此问题一般出现在操作系统由虚拟机复制而来。</w:t>
      </w:r>
      <w:r w:rsidR="00BF08DE">
        <w:rPr>
          <w:rFonts w:hint="eastAsia"/>
        </w:rPr>
        <w:t>复制安装的虚拟机</w:t>
      </w:r>
      <w:r w:rsidR="00111DE3">
        <w:rPr>
          <w:rFonts w:hint="eastAsia"/>
        </w:rPr>
        <w:t>SID</w:t>
      </w:r>
      <w:r w:rsidR="00111DE3">
        <w:rPr>
          <w:rFonts w:hint="eastAsia"/>
        </w:rPr>
        <w:t>是一样的，同一个域中</w:t>
      </w:r>
      <w:r w:rsidR="00111DE3">
        <w:rPr>
          <w:rFonts w:hint="eastAsia"/>
        </w:rPr>
        <w:t>SID</w:t>
      </w:r>
      <w:r w:rsidR="00111DE3">
        <w:rPr>
          <w:rFonts w:hint="eastAsia"/>
        </w:rPr>
        <w:t>不能重复。</w:t>
      </w:r>
    </w:p>
    <w:p w:rsidR="00EE3C73" w:rsidRDefault="002148C7" w:rsidP="00EE3C73">
      <w:pPr>
        <w:pStyle w:val="04-"/>
        <w:ind w:firstLine="480"/>
      </w:pPr>
      <w:hyperlink r:id="rId68" w:history="1">
        <w:r w:rsidRPr="00D42BDB">
          <w:rPr>
            <w:rStyle w:val="aa"/>
          </w:rPr>
          <w:t>https://blog.csdn.net/a897180673/article/details/80623207</w:t>
        </w:r>
      </w:hyperlink>
    </w:p>
    <w:p w:rsidR="002148C7" w:rsidRPr="002148C7" w:rsidRDefault="002148C7" w:rsidP="00EE3C73">
      <w:pPr>
        <w:pStyle w:val="04-"/>
        <w:ind w:firstLine="480"/>
        <w:rPr>
          <w:rFonts w:hint="eastAsia"/>
        </w:rPr>
      </w:pPr>
    </w:p>
    <w:sectPr w:rsidR="002148C7" w:rsidRPr="002148C7" w:rsidSect="00C630F8">
      <w:headerReference w:type="even" r:id="rId69"/>
      <w:headerReference w:type="default" r:id="rId70"/>
      <w:footerReference w:type="default" r:id="rId71"/>
      <w:headerReference w:type="first" r:id="rId72"/>
      <w:pgSz w:w="11906" w:h="16838" w:code="9"/>
      <w:pgMar w:top="1440" w:right="1440" w:bottom="1440" w:left="144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2044" w:rsidRDefault="00CC2044" w:rsidP="00FB738B">
      <w:r>
        <w:separator/>
      </w:r>
    </w:p>
  </w:endnote>
  <w:endnote w:type="continuationSeparator" w:id="0">
    <w:p w:rsidR="00CC2044" w:rsidRDefault="00CC2044" w:rsidP="00FB7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206276" w:rsidRDefault="005337D3" w:rsidP="001101DD">
    <w:pPr>
      <w:pStyle w:val="a7"/>
      <w:jc w:val="center"/>
    </w:pPr>
    <w:r w:rsidRPr="005A5062">
      <w:t>www.</w:t>
    </w:r>
    <w:r>
      <w:rPr>
        <w:rFonts w:hint="eastAsia"/>
      </w:rPr>
      <w:t>swhztech</w:t>
    </w:r>
    <w:r w:rsidRPr="005A5062">
      <w:t>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206276" w:rsidRDefault="005337D3" w:rsidP="00DA5319">
    <w:pPr>
      <w:pStyle w:val="a7"/>
      <w:pBdr>
        <w:top w:val="single" w:sz="4" w:space="1" w:color="auto"/>
      </w:pBdr>
    </w:pPr>
    <w:r>
      <w:rPr>
        <w:rFonts w:hint="eastAsia"/>
      </w:rPr>
      <w:t>武汉圣韦合众信息技术有限公司</w:t>
    </w:r>
    <w:r>
      <w:rPr>
        <w:rFonts w:hint="eastAsia"/>
      </w:rPr>
      <w:t xml:space="preserve"> </w:t>
    </w:r>
    <w:r>
      <w:t xml:space="preserve">                                                       </w:t>
    </w:r>
    <w:r w:rsidRPr="00D40E06">
      <w:t>www.swhztech.com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D31CD7">
    <w:pPr>
      <w:pBdr>
        <w:top w:val="single" w:sz="4" w:space="1" w:color="auto"/>
      </w:pBdr>
    </w:pPr>
    <w:r>
      <w:rPr>
        <w:rFonts w:hint="eastAsia"/>
      </w:rPr>
      <w:t>武汉圣韦合众信息技术有限公司</w:t>
    </w:r>
    <w:r>
      <w:ptab w:relativeTo="margin" w:alignment="center" w:leader="none"/>
    </w:r>
    <w:r>
      <w:t xml:space="preserve">          </w:t>
    </w:r>
    <w:r w:rsidRPr="00D40E06">
      <w:t>www.swhztech.com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50DC8" w:rsidRPr="00850DC8">
      <w:rPr>
        <w:noProof/>
        <w:lang w:val="zh-CN"/>
      </w:rPr>
      <w:t>34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2044" w:rsidRDefault="00CC2044" w:rsidP="00FB738B">
      <w:bookmarkStart w:id="0" w:name="_Hlk482097922"/>
      <w:bookmarkEnd w:id="0"/>
      <w:r>
        <w:separator/>
      </w:r>
    </w:p>
  </w:footnote>
  <w:footnote w:type="continuationSeparator" w:id="0">
    <w:p w:rsidR="00CC2044" w:rsidRDefault="00CC2044" w:rsidP="00FB7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5C68B5" w:rsidRDefault="005337D3" w:rsidP="00D32A99">
    <w:pPr>
      <w:pStyle w:val="a5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5A5062">
    <w:pPr>
      <w:pBdr>
        <w:bottom w:val="single" w:sz="4" w:space="1" w:color="auto"/>
      </w:pBdr>
    </w:pPr>
  </w:p>
  <w:p w:rsidR="005337D3" w:rsidRPr="00C707C9" w:rsidRDefault="005337D3" w:rsidP="00837EBA">
    <w:pPr>
      <w:pBdr>
        <w:bottom w:val="single" w:sz="4" w:space="1" w:color="auto"/>
      </w:pBdr>
      <w:jc w:val="right"/>
    </w:pPr>
    <w:r>
      <w:rPr>
        <w:rFonts w:hint="eastAsia"/>
      </w:rPr>
      <w:t>项目</w:t>
    </w:r>
    <w:r>
      <w:t>计划书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264BB2">
    <w:pPr>
      <w:pBdr>
        <w:bottom w:val="single" w:sz="4" w:space="1" w:color="auto"/>
      </w:pBdr>
      <w:rPr>
        <w:noProof/>
      </w:rPr>
    </w:pPr>
  </w:p>
  <w:p w:rsidR="005337D3" w:rsidRPr="009175A2" w:rsidRDefault="005337D3" w:rsidP="00AC590F">
    <w:pPr>
      <w:pBdr>
        <w:bottom w:val="single" w:sz="4" w:space="1" w:color="auto"/>
      </w:pBdr>
      <w:jc w:val="right"/>
    </w:pPr>
    <w:r>
      <w:t>项目计划书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A138F"/>
    <w:multiLevelType w:val="multilevel"/>
    <w:tmpl w:val="895ACFA2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6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2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A232D5D"/>
    <w:multiLevelType w:val="hybridMultilevel"/>
    <w:tmpl w:val="B3F44CE0"/>
    <w:lvl w:ilvl="0" w:tplc="A210D1F2">
      <w:start w:val="1"/>
      <w:numFmt w:val="decimal"/>
      <w:pStyle w:val="07-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9A5395"/>
    <w:multiLevelType w:val="hybridMultilevel"/>
    <w:tmpl w:val="EFF639DC"/>
    <w:lvl w:ilvl="0" w:tplc="6478A596">
      <w:start w:val="1"/>
      <w:numFmt w:val="decimal"/>
      <w:pStyle w:val="08--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4B36F0"/>
    <w:multiLevelType w:val="hybridMultilevel"/>
    <w:tmpl w:val="33CA16D6"/>
    <w:lvl w:ilvl="0" w:tplc="7E5E4B2C">
      <w:start w:val="1"/>
      <w:numFmt w:val="decimal"/>
      <w:suff w:val="nothing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5557BB"/>
    <w:multiLevelType w:val="hybridMultilevel"/>
    <w:tmpl w:val="F514CC50"/>
    <w:lvl w:ilvl="0" w:tplc="6EE60B62">
      <w:start w:val="1"/>
      <w:numFmt w:val="decimal"/>
      <w:pStyle w:val="06-"/>
      <w:lvlText w:val="%1."/>
      <w:lvlJc w:val="left"/>
      <w:pPr>
        <w:ind w:left="0" w:firstLine="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5" w15:restartNumberingAfterBreak="0">
    <w:nsid w:val="69233C06"/>
    <w:multiLevelType w:val="hybridMultilevel"/>
    <w:tmpl w:val="57ACD3E6"/>
    <w:lvl w:ilvl="0" w:tplc="C004D3BE">
      <w:start w:val="1"/>
      <w:numFmt w:val="bullet"/>
      <w:pStyle w:val="10--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B3173AD"/>
    <w:multiLevelType w:val="hybridMultilevel"/>
    <w:tmpl w:val="4CFE254E"/>
    <w:lvl w:ilvl="0" w:tplc="58366064">
      <w:start w:val="1"/>
      <w:numFmt w:val="decimal"/>
      <w:pStyle w:val="09--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1EF22EB"/>
    <w:multiLevelType w:val="hybridMultilevel"/>
    <w:tmpl w:val="ADEE36A0"/>
    <w:lvl w:ilvl="0" w:tplc="D2E2B532">
      <w:start w:val="1"/>
      <w:numFmt w:val="bullet"/>
      <w:pStyle w:val="11--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8BF"/>
    <w:rsid w:val="00000371"/>
    <w:rsid w:val="0000072F"/>
    <w:rsid w:val="000015E9"/>
    <w:rsid w:val="000037A3"/>
    <w:rsid w:val="00004174"/>
    <w:rsid w:val="000070F3"/>
    <w:rsid w:val="000076FE"/>
    <w:rsid w:val="000111FD"/>
    <w:rsid w:val="00013C57"/>
    <w:rsid w:val="00014C1D"/>
    <w:rsid w:val="00015468"/>
    <w:rsid w:val="00017DCD"/>
    <w:rsid w:val="0002098D"/>
    <w:rsid w:val="00022890"/>
    <w:rsid w:val="000231C2"/>
    <w:rsid w:val="000232A4"/>
    <w:rsid w:val="000232AF"/>
    <w:rsid w:val="00023B88"/>
    <w:rsid w:val="00023C71"/>
    <w:rsid w:val="000264D7"/>
    <w:rsid w:val="00032ACC"/>
    <w:rsid w:val="00034851"/>
    <w:rsid w:val="00035206"/>
    <w:rsid w:val="00035D06"/>
    <w:rsid w:val="00037C7C"/>
    <w:rsid w:val="0004124E"/>
    <w:rsid w:val="00041A43"/>
    <w:rsid w:val="0004359A"/>
    <w:rsid w:val="00045D2E"/>
    <w:rsid w:val="0004629D"/>
    <w:rsid w:val="0005125D"/>
    <w:rsid w:val="00052B2B"/>
    <w:rsid w:val="00053FB6"/>
    <w:rsid w:val="0005413E"/>
    <w:rsid w:val="000571E7"/>
    <w:rsid w:val="000603B0"/>
    <w:rsid w:val="00061F5E"/>
    <w:rsid w:val="000649CE"/>
    <w:rsid w:val="00065086"/>
    <w:rsid w:val="00065553"/>
    <w:rsid w:val="00066EF8"/>
    <w:rsid w:val="000671F9"/>
    <w:rsid w:val="00067AA1"/>
    <w:rsid w:val="00070016"/>
    <w:rsid w:val="00070281"/>
    <w:rsid w:val="00071F81"/>
    <w:rsid w:val="00076D67"/>
    <w:rsid w:val="00081322"/>
    <w:rsid w:val="00081F41"/>
    <w:rsid w:val="00082C79"/>
    <w:rsid w:val="00084B84"/>
    <w:rsid w:val="00085AAA"/>
    <w:rsid w:val="0009404F"/>
    <w:rsid w:val="00094FDA"/>
    <w:rsid w:val="00096F57"/>
    <w:rsid w:val="0009780B"/>
    <w:rsid w:val="000A358A"/>
    <w:rsid w:val="000A578F"/>
    <w:rsid w:val="000A6405"/>
    <w:rsid w:val="000B2AA3"/>
    <w:rsid w:val="000B429B"/>
    <w:rsid w:val="000B4A8A"/>
    <w:rsid w:val="000B593A"/>
    <w:rsid w:val="000B68DF"/>
    <w:rsid w:val="000C11AC"/>
    <w:rsid w:val="000C12AA"/>
    <w:rsid w:val="000C5F4A"/>
    <w:rsid w:val="000C624E"/>
    <w:rsid w:val="000C6CC5"/>
    <w:rsid w:val="000D0C1B"/>
    <w:rsid w:val="000D1B2F"/>
    <w:rsid w:val="000D1D17"/>
    <w:rsid w:val="000D20D4"/>
    <w:rsid w:val="000D6291"/>
    <w:rsid w:val="000D6F68"/>
    <w:rsid w:val="000D7F73"/>
    <w:rsid w:val="000E05FD"/>
    <w:rsid w:val="000E1EE2"/>
    <w:rsid w:val="000E4726"/>
    <w:rsid w:val="000F07D7"/>
    <w:rsid w:val="000F0FB4"/>
    <w:rsid w:val="000F33D6"/>
    <w:rsid w:val="000F36B5"/>
    <w:rsid w:val="000F5DCA"/>
    <w:rsid w:val="000F6FA9"/>
    <w:rsid w:val="00100283"/>
    <w:rsid w:val="001008F2"/>
    <w:rsid w:val="001019F5"/>
    <w:rsid w:val="0010265D"/>
    <w:rsid w:val="001036E6"/>
    <w:rsid w:val="00104155"/>
    <w:rsid w:val="0010432A"/>
    <w:rsid w:val="00104A74"/>
    <w:rsid w:val="00104CD5"/>
    <w:rsid w:val="001056A2"/>
    <w:rsid w:val="001071D0"/>
    <w:rsid w:val="001077D5"/>
    <w:rsid w:val="00107F2C"/>
    <w:rsid w:val="001101DD"/>
    <w:rsid w:val="00110AAD"/>
    <w:rsid w:val="00111DE3"/>
    <w:rsid w:val="00114DCE"/>
    <w:rsid w:val="00115A97"/>
    <w:rsid w:val="00115C0A"/>
    <w:rsid w:val="001168BD"/>
    <w:rsid w:val="001213B7"/>
    <w:rsid w:val="001228E8"/>
    <w:rsid w:val="001231E7"/>
    <w:rsid w:val="0012511A"/>
    <w:rsid w:val="00126B7E"/>
    <w:rsid w:val="00127358"/>
    <w:rsid w:val="00131465"/>
    <w:rsid w:val="001346D3"/>
    <w:rsid w:val="001353FA"/>
    <w:rsid w:val="00136AEA"/>
    <w:rsid w:val="00136E26"/>
    <w:rsid w:val="00137EBA"/>
    <w:rsid w:val="00140DD9"/>
    <w:rsid w:val="00142B08"/>
    <w:rsid w:val="00143D8A"/>
    <w:rsid w:val="0015069A"/>
    <w:rsid w:val="00150FFC"/>
    <w:rsid w:val="00151AC2"/>
    <w:rsid w:val="00152833"/>
    <w:rsid w:val="00156427"/>
    <w:rsid w:val="00157BF3"/>
    <w:rsid w:val="00164CFF"/>
    <w:rsid w:val="00165139"/>
    <w:rsid w:val="00165873"/>
    <w:rsid w:val="00165CBF"/>
    <w:rsid w:val="0016742F"/>
    <w:rsid w:val="00170A6A"/>
    <w:rsid w:val="00170C74"/>
    <w:rsid w:val="0017250F"/>
    <w:rsid w:val="0017275E"/>
    <w:rsid w:val="00174233"/>
    <w:rsid w:val="0017481E"/>
    <w:rsid w:val="001756E3"/>
    <w:rsid w:val="00180067"/>
    <w:rsid w:val="001804D3"/>
    <w:rsid w:val="0018110C"/>
    <w:rsid w:val="00181E5A"/>
    <w:rsid w:val="00182C94"/>
    <w:rsid w:val="0019214D"/>
    <w:rsid w:val="00193AF6"/>
    <w:rsid w:val="0019478A"/>
    <w:rsid w:val="001960CF"/>
    <w:rsid w:val="00196148"/>
    <w:rsid w:val="001964E6"/>
    <w:rsid w:val="00196905"/>
    <w:rsid w:val="001A1464"/>
    <w:rsid w:val="001A1647"/>
    <w:rsid w:val="001A1655"/>
    <w:rsid w:val="001A2384"/>
    <w:rsid w:val="001A2EE3"/>
    <w:rsid w:val="001A369A"/>
    <w:rsid w:val="001B0BF8"/>
    <w:rsid w:val="001B313F"/>
    <w:rsid w:val="001B3B79"/>
    <w:rsid w:val="001C011B"/>
    <w:rsid w:val="001C1287"/>
    <w:rsid w:val="001C166D"/>
    <w:rsid w:val="001C2EF4"/>
    <w:rsid w:val="001C30CD"/>
    <w:rsid w:val="001C3B3D"/>
    <w:rsid w:val="001C6D50"/>
    <w:rsid w:val="001C6F37"/>
    <w:rsid w:val="001C70E3"/>
    <w:rsid w:val="001C7242"/>
    <w:rsid w:val="001D0E2A"/>
    <w:rsid w:val="001D5888"/>
    <w:rsid w:val="001D5E28"/>
    <w:rsid w:val="001D6D14"/>
    <w:rsid w:val="001D6D9D"/>
    <w:rsid w:val="001D7190"/>
    <w:rsid w:val="001D7B4C"/>
    <w:rsid w:val="001E190F"/>
    <w:rsid w:val="001E265F"/>
    <w:rsid w:val="001E28E7"/>
    <w:rsid w:val="001E3BEC"/>
    <w:rsid w:val="001E40F8"/>
    <w:rsid w:val="001E45B0"/>
    <w:rsid w:val="001E45D8"/>
    <w:rsid w:val="001E5F89"/>
    <w:rsid w:val="001E66BF"/>
    <w:rsid w:val="001E6EDE"/>
    <w:rsid w:val="001F1A0C"/>
    <w:rsid w:val="001F2C1B"/>
    <w:rsid w:val="001F33EC"/>
    <w:rsid w:val="001F3591"/>
    <w:rsid w:val="001F37B1"/>
    <w:rsid w:val="001F3872"/>
    <w:rsid w:val="001F43F5"/>
    <w:rsid w:val="001F4F8A"/>
    <w:rsid w:val="001F5D9B"/>
    <w:rsid w:val="001F676C"/>
    <w:rsid w:val="001F77E4"/>
    <w:rsid w:val="001F7D18"/>
    <w:rsid w:val="001F7FE9"/>
    <w:rsid w:val="00200886"/>
    <w:rsid w:val="00202AEB"/>
    <w:rsid w:val="00203410"/>
    <w:rsid w:val="002047CA"/>
    <w:rsid w:val="0020581D"/>
    <w:rsid w:val="00205A3E"/>
    <w:rsid w:val="00206276"/>
    <w:rsid w:val="00206467"/>
    <w:rsid w:val="00206CC1"/>
    <w:rsid w:val="00207A21"/>
    <w:rsid w:val="002118A8"/>
    <w:rsid w:val="00211FE2"/>
    <w:rsid w:val="00212CFE"/>
    <w:rsid w:val="002148C7"/>
    <w:rsid w:val="00214BAB"/>
    <w:rsid w:val="00216F06"/>
    <w:rsid w:val="00217338"/>
    <w:rsid w:val="00217FB4"/>
    <w:rsid w:val="00220271"/>
    <w:rsid w:val="002225AE"/>
    <w:rsid w:val="00223C79"/>
    <w:rsid w:val="00225CA9"/>
    <w:rsid w:val="00231C8C"/>
    <w:rsid w:val="00232B50"/>
    <w:rsid w:val="00234866"/>
    <w:rsid w:val="002364B7"/>
    <w:rsid w:val="00237140"/>
    <w:rsid w:val="00240CE1"/>
    <w:rsid w:val="0024256B"/>
    <w:rsid w:val="00244AE5"/>
    <w:rsid w:val="00245600"/>
    <w:rsid w:val="00245701"/>
    <w:rsid w:val="002462FD"/>
    <w:rsid w:val="002463B8"/>
    <w:rsid w:val="0024678F"/>
    <w:rsid w:val="002562AB"/>
    <w:rsid w:val="00260D4C"/>
    <w:rsid w:val="00262A04"/>
    <w:rsid w:val="00264334"/>
    <w:rsid w:val="00264BB2"/>
    <w:rsid w:val="00265EDC"/>
    <w:rsid w:val="002732E4"/>
    <w:rsid w:val="002749FC"/>
    <w:rsid w:val="00275328"/>
    <w:rsid w:val="002757FF"/>
    <w:rsid w:val="00276A9A"/>
    <w:rsid w:val="0028199F"/>
    <w:rsid w:val="00284136"/>
    <w:rsid w:val="00285C69"/>
    <w:rsid w:val="00286A0E"/>
    <w:rsid w:val="0029073D"/>
    <w:rsid w:val="0029276E"/>
    <w:rsid w:val="00293FA2"/>
    <w:rsid w:val="00295953"/>
    <w:rsid w:val="00296013"/>
    <w:rsid w:val="00296266"/>
    <w:rsid w:val="00296986"/>
    <w:rsid w:val="00296F4D"/>
    <w:rsid w:val="002A1E39"/>
    <w:rsid w:val="002A2652"/>
    <w:rsid w:val="002A2BC6"/>
    <w:rsid w:val="002A4165"/>
    <w:rsid w:val="002A5346"/>
    <w:rsid w:val="002B0307"/>
    <w:rsid w:val="002B09A1"/>
    <w:rsid w:val="002B0ECB"/>
    <w:rsid w:val="002B4439"/>
    <w:rsid w:val="002B7FAA"/>
    <w:rsid w:val="002C2A74"/>
    <w:rsid w:val="002C37B8"/>
    <w:rsid w:val="002D16D2"/>
    <w:rsid w:val="002D6B1C"/>
    <w:rsid w:val="002D7230"/>
    <w:rsid w:val="002D7729"/>
    <w:rsid w:val="002E1BE8"/>
    <w:rsid w:val="002E2528"/>
    <w:rsid w:val="002E2773"/>
    <w:rsid w:val="002E4E06"/>
    <w:rsid w:val="002E7198"/>
    <w:rsid w:val="002F009E"/>
    <w:rsid w:val="002F137E"/>
    <w:rsid w:val="002F35C6"/>
    <w:rsid w:val="002F3AE8"/>
    <w:rsid w:val="002F47F9"/>
    <w:rsid w:val="002F4BE4"/>
    <w:rsid w:val="002F679A"/>
    <w:rsid w:val="00300C33"/>
    <w:rsid w:val="00300EC1"/>
    <w:rsid w:val="00302B74"/>
    <w:rsid w:val="00307076"/>
    <w:rsid w:val="003102BF"/>
    <w:rsid w:val="0031192F"/>
    <w:rsid w:val="00312560"/>
    <w:rsid w:val="00320C2E"/>
    <w:rsid w:val="00321317"/>
    <w:rsid w:val="00323348"/>
    <w:rsid w:val="0032674B"/>
    <w:rsid w:val="003272B2"/>
    <w:rsid w:val="003308BF"/>
    <w:rsid w:val="00330BEE"/>
    <w:rsid w:val="0033289B"/>
    <w:rsid w:val="00332C80"/>
    <w:rsid w:val="00333513"/>
    <w:rsid w:val="00333C2E"/>
    <w:rsid w:val="003342FB"/>
    <w:rsid w:val="0033629E"/>
    <w:rsid w:val="00337F86"/>
    <w:rsid w:val="003416CB"/>
    <w:rsid w:val="00341DF9"/>
    <w:rsid w:val="00344AE1"/>
    <w:rsid w:val="00345027"/>
    <w:rsid w:val="00346028"/>
    <w:rsid w:val="003463C0"/>
    <w:rsid w:val="003464B2"/>
    <w:rsid w:val="0034682A"/>
    <w:rsid w:val="00347804"/>
    <w:rsid w:val="003478AC"/>
    <w:rsid w:val="00347BBD"/>
    <w:rsid w:val="00350497"/>
    <w:rsid w:val="00351F66"/>
    <w:rsid w:val="00351FA3"/>
    <w:rsid w:val="00352BCB"/>
    <w:rsid w:val="0035338E"/>
    <w:rsid w:val="00355084"/>
    <w:rsid w:val="003552FB"/>
    <w:rsid w:val="003553A1"/>
    <w:rsid w:val="00356132"/>
    <w:rsid w:val="003568B1"/>
    <w:rsid w:val="00357818"/>
    <w:rsid w:val="00363513"/>
    <w:rsid w:val="0036383C"/>
    <w:rsid w:val="0036639E"/>
    <w:rsid w:val="00370855"/>
    <w:rsid w:val="003718C4"/>
    <w:rsid w:val="00371C5E"/>
    <w:rsid w:val="003739EF"/>
    <w:rsid w:val="0037638C"/>
    <w:rsid w:val="00377993"/>
    <w:rsid w:val="00380B55"/>
    <w:rsid w:val="0038138E"/>
    <w:rsid w:val="0038154C"/>
    <w:rsid w:val="0038188F"/>
    <w:rsid w:val="00383EEC"/>
    <w:rsid w:val="0038545E"/>
    <w:rsid w:val="00391FBB"/>
    <w:rsid w:val="00392156"/>
    <w:rsid w:val="0039445D"/>
    <w:rsid w:val="003953AA"/>
    <w:rsid w:val="0039595D"/>
    <w:rsid w:val="003976F8"/>
    <w:rsid w:val="003979F7"/>
    <w:rsid w:val="003A0293"/>
    <w:rsid w:val="003A2A53"/>
    <w:rsid w:val="003A31B8"/>
    <w:rsid w:val="003A4245"/>
    <w:rsid w:val="003A42C6"/>
    <w:rsid w:val="003A51DD"/>
    <w:rsid w:val="003A6684"/>
    <w:rsid w:val="003A7544"/>
    <w:rsid w:val="003A7736"/>
    <w:rsid w:val="003A7A49"/>
    <w:rsid w:val="003B024E"/>
    <w:rsid w:val="003B148B"/>
    <w:rsid w:val="003B16F6"/>
    <w:rsid w:val="003B2366"/>
    <w:rsid w:val="003B2DFD"/>
    <w:rsid w:val="003B4445"/>
    <w:rsid w:val="003B6757"/>
    <w:rsid w:val="003B6BF8"/>
    <w:rsid w:val="003C12EF"/>
    <w:rsid w:val="003C194F"/>
    <w:rsid w:val="003C275A"/>
    <w:rsid w:val="003C4633"/>
    <w:rsid w:val="003C4C2B"/>
    <w:rsid w:val="003C68AE"/>
    <w:rsid w:val="003C69C8"/>
    <w:rsid w:val="003D11E3"/>
    <w:rsid w:val="003D24EE"/>
    <w:rsid w:val="003D378A"/>
    <w:rsid w:val="003D3F36"/>
    <w:rsid w:val="003D49AE"/>
    <w:rsid w:val="003D66D0"/>
    <w:rsid w:val="003D7025"/>
    <w:rsid w:val="003E17AC"/>
    <w:rsid w:val="003E1855"/>
    <w:rsid w:val="003E1DE4"/>
    <w:rsid w:val="003E6645"/>
    <w:rsid w:val="003E7D17"/>
    <w:rsid w:val="003F1434"/>
    <w:rsid w:val="003F26ED"/>
    <w:rsid w:val="003F2ABC"/>
    <w:rsid w:val="003F490E"/>
    <w:rsid w:val="00403833"/>
    <w:rsid w:val="004039FE"/>
    <w:rsid w:val="00404FAC"/>
    <w:rsid w:val="00405D87"/>
    <w:rsid w:val="00406244"/>
    <w:rsid w:val="00407B80"/>
    <w:rsid w:val="004103A1"/>
    <w:rsid w:val="0041210A"/>
    <w:rsid w:val="0041261A"/>
    <w:rsid w:val="00415CB4"/>
    <w:rsid w:val="004172AB"/>
    <w:rsid w:val="00420752"/>
    <w:rsid w:val="00423279"/>
    <w:rsid w:val="004236CF"/>
    <w:rsid w:val="004315AF"/>
    <w:rsid w:val="00432329"/>
    <w:rsid w:val="00432851"/>
    <w:rsid w:val="0043393A"/>
    <w:rsid w:val="004344B0"/>
    <w:rsid w:val="004372CD"/>
    <w:rsid w:val="00437336"/>
    <w:rsid w:val="00440F10"/>
    <w:rsid w:val="004433B4"/>
    <w:rsid w:val="00443B3C"/>
    <w:rsid w:val="00444CC6"/>
    <w:rsid w:val="00446544"/>
    <w:rsid w:val="00447CDF"/>
    <w:rsid w:val="00450666"/>
    <w:rsid w:val="00451042"/>
    <w:rsid w:val="00452F26"/>
    <w:rsid w:val="004548B7"/>
    <w:rsid w:val="0045686C"/>
    <w:rsid w:val="00456A66"/>
    <w:rsid w:val="00457A4E"/>
    <w:rsid w:val="00461EC1"/>
    <w:rsid w:val="0046215C"/>
    <w:rsid w:val="004622C4"/>
    <w:rsid w:val="00462BBB"/>
    <w:rsid w:val="00463423"/>
    <w:rsid w:val="0046394B"/>
    <w:rsid w:val="004666E4"/>
    <w:rsid w:val="0046736E"/>
    <w:rsid w:val="00467B9B"/>
    <w:rsid w:val="00467E23"/>
    <w:rsid w:val="00467E6B"/>
    <w:rsid w:val="004727BF"/>
    <w:rsid w:val="00472F35"/>
    <w:rsid w:val="00474B65"/>
    <w:rsid w:val="00474EE1"/>
    <w:rsid w:val="00476B2B"/>
    <w:rsid w:val="0047770D"/>
    <w:rsid w:val="00480725"/>
    <w:rsid w:val="0048347B"/>
    <w:rsid w:val="00483953"/>
    <w:rsid w:val="004847F7"/>
    <w:rsid w:val="00484880"/>
    <w:rsid w:val="004849C2"/>
    <w:rsid w:val="004876AC"/>
    <w:rsid w:val="004916E3"/>
    <w:rsid w:val="00492847"/>
    <w:rsid w:val="00493E3A"/>
    <w:rsid w:val="004962BC"/>
    <w:rsid w:val="00496A38"/>
    <w:rsid w:val="00496C81"/>
    <w:rsid w:val="004A16A9"/>
    <w:rsid w:val="004A2D0F"/>
    <w:rsid w:val="004A3E95"/>
    <w:rsid w:val="004A6D47"/>
    <w:rsid w:val="004B0BCE"/>
    <w:rsid w:val="004B0EEB"/>
    <w:rsid w:val="004B2C71"/>
    <w:rsid w:val="004B5FC0"/>
    <w:rsid w:val="004C3DB3"/>
    <w:rsid w:val="004C6380"/>
    <w:rsid w:val="004C74F5"/>
    <w:rsid w:val="004D074F"/>
    <w:rsid w:val="004D0915"/>
    <w:rsid w:val="004D2F7F"/>
    <w:rsid w:val="004D35BF"/>
    <w:rsid w:val="004D3763"/>
    <w:rsid w:val="004D388B"/>
    <w:rsid w:val="004D40D1"/>
    <w:rsid w:val="004D5EE1"/>
    <w:rsid w:val="004D6793"/>
    <w:rsid w:val="004D7410"/>
    <w:rsid w:val="004E04A4"/>
    <w:rsid w:val="004E1A68"/>
    <w:rsid w:val="004E36A1"/>
    <w:rsid w:val="004E61BF"/>
    <w:rsid w:val="004E7242"/>
    <w:rsid w:val="004E75C4"/>
    <w:rsid w:val="004F0B2F"/>
    <w:rsid w:val="004F0BC4"/>
    <w:rsid w:val="004F0BCE"/>
    <w:rsid w:val="004F3C5B"/>
    <w:rsid w:val="004F4BD9"/>
    <w:rsid w:val="004F68C7"/>
    <w:rsid w:val="004F6A10"/>
    <w:rsid w:val="004F6DB1"/>
    <w:rsid w:val="005043E4"/>
    <w:rsid w:val="0050551B"/>
    <w:rsid w:val="005056F4"/>
    <w:rsid w:val="00505B10"/>
    <w:rsid w:val="0050764C"/>
    <w:rsid w:val="00507C4B"/>
    <w:rsid w:val="005105D1"/>
    <w:rsid w:val="005119FA"/>
    <w:rsid w:val="00511C2F"/>
    <w:rsid w:val="0051256C"/>
    <w:rsid w:val="005167D1"/>
    <w:rsid w:val="0052200E"/>
    <w:rsid w:val="00523974"/>
    <w:rsid w:val="00525348"/>
    <w:rsid w:val="00526936"/>
    <w:rsid w:val="00526BBD"/>
    <w:rsid w:val="00527DF3"/>
    <w:rsid w:val="005337D3"/>
    <w:rsid w:val="00535E96"/>
    <w:rsid w:val="0053797F"/>
    <w:rsid w:val="00537BEA"/>
    <w:rsid w:val="00537E24"/>
    <w:rsid w:val="005404B4"/>
    <w:rsid w:val="00540DEB"/>
    <w:rsid w:val="005410C0"/>
    <w:rsid w:val="005424C7"/>
    <w:rsid w:val="0054294A"/>
    <w:rsid w:val="00542B45"/>
    <w:rsid w:val="00543B8C"/>
    <w:rsid w:val="005440C3"/>
    <w:rsid w:val="00546CB9"/>
    <w:rsid w:val="0055166A"/>
    <w:rsid w:val="00551D5C"/>
    <w:rsid w:val="00552BC6"/>
    <w:rsid w:val="00552D6E"/>
    <w:rsid w:val="00553C2D"/>
    <w:rsid w:val="00554C6B"/>
    <w:rsid w:val="005556EB"/>
    <w:rsid w:val="00556E63"/>
    <w:rsid w:val="00557E92"/>
    <w:rsid w:val="00560F72"/>
    <w:rsid w:val="005614C3"/>
    <w:rsid w:val="00562DDF"/>
    <w:rsid w:val="00563653"/>
    <w:rsid w:val="00565251"/>
    <w:rsid w:val="0056624D"/>
    <w:rsid w:val="0056630E"/>
    <w:rsid w:val="00567332"/>
    <w:rsid w:val="0057091C"/>
    <w:rsid w:val="00571090"/>
    <w:rsid w:val="00572923"/>
    <w:rsid w:val="00575293"/>
    <w:rsid w:val="00575D2E"/>
    <w:rsid w:val="00577A6D"/>
    <w:rsid w:val="00580726"/>
    <w:rsid w:val="005813C5"/>
    <w:rsid w:val="00582FF9"/>
    <w:rsid w:val="00585D50"/>
    <w:rsid w:val="00587DE0"/>
    <w:rsid w:val="00587E80"/>
    <w:rsid w:val="0059372B"/>
    <w:rsid w:val="00593F65"/>
    <w:rsid w:val="00593F7E"/>
    <w:rsid w:val="005943EA"/>
    <w:rsid w:val="00594765"/>
    <w:rsid w:val="005954CB"/>
    <w:rsid w:val="00595DDB"/>
    <w:rsid w:val="005974F5"/>
    <w:rsid w:val="00597F0E"/>
    <w:rsid w:val="005A05FB"/>
    <w:rsid w:val="005A151C"/>
    <w:rsid w:val="005A41B3"/>
    <w:rsid w:val="005A5062"/>
    <w:rsid w:val="005A535E"/>
    <w:rsid w:val="005A655F"/>
    <w:rsid w:val="005A65EF"/>
    <w:rsid w:val="005A6ED0"/>
    <w:rsid w:val="005B0FA2"/>
    <w:rsid w:val="005B13A0"/>
    <w:rsid w:val="005B4C7A"/>
    <w:rsid w:val="005B6262"/>
    <w:rsid w:val="005B7A61"/>
    <w:rsid w:val="005C04F0"/>
    <w:rsid w:val="005C10BE"/>
    <w:rsid w:val="005C167B"/>
    <w:rsid w:val="005C25E7"/>
    <w:rsid w:val="005C293B"/>
    <w:rsid w:val="005C3188"/>
    <w:rsid w:val="005C34A5"/>
    <w:rsid w:val="005C3B2D"/>
    <w:rsid w:val="005C3CFE"/>
    <w:rsid w:val="005C4847"/>
    <w:rsid w:val="005C6850"/>
    <w:rsid w:val="005C68B5"/>
    <w:rsid w:val="005C7CD0"/>
    <w:rsid w:val="005D1641"/>
    <w:rsid w:val="005D218F"/>
    <w:rsid w:val="005D5732"/>
    <w:rsid w:val="005D5A10"/>
    <w:rsid w:val="005D62D3"/>
    <w:rsid w:val="005E5EEC"/>
    <w:rsid w:val="005E73B2"/>
    <w:rsid w:val="005F04EA"/>
    <w:rsid w:val="005F184D"/>
    <w:rsid w:val="005F3A5A"/>
    <w:rsid w:val="005F4E8B"/>
    <w:rsid w:val="005F5271"/>
    <w:rsid w:val="005F57EA"/>
    <w:rsid w:val="005F5A3B"/>
    <w:rsid w:val="005F5C9E"/>
    <w:rsid w:val="005F6283"/>
    <w:rsid w:val="005F7A9C"/>
    <w:rsid w:val="00600229"/>
    <w:rsid w:val="00600DDC"/>
    <w:rsid w:val="0060252C"/>
    <w:rsid w:val="0060347F"/>
    <w:rsid w:val="006059A9"/>
    <w:rsid w:val="00605F76"/>
    <w:rsid w:val="006072FD"/>
    <w:rsid w:val="00610353"/>
    <w:rsid w:val="00610F9F"/>
    <w:rsid w:val="006126B2"/>
    <w:rsid w:val="00612AE3"/>
    <w:rsid w:val="0061307B"/>
    <w:rsid w:val="00613676"/>
    <w:rsid w:val="0062010A"/>
    <w:rsid w:val="00621C49"/>
    <w:rsid w:val="006221DA"/>
    <w:rsid w:val="00622652"/>
    <w:rsid w:val="00622F9B"/>
    <w:rsid w:val="006249B6"/>
    <w:rsid w:val="006249C7"/>
    <w:rsid w:val="00626157"/>
    <w:rsid w:val="0062681E"/>
    <w:rsid w:val="00627382"/>
    <w:rsid w:val="00631CCB"/>
    <w:rsid w:val="0063243F"/>
    <w:rsid w:val="00634F77"/>
    <w:rsid w:val="00640263"/>
    <w:rsid w:val="00642EA8"/>
    <w:rsid w:val="0064441D"/>
    <w:rsid w:val="00644F69"/>
    <w:rsid w:val="0064594C"/>
    <w:rsid w:val="00650208"/>
    <w:rsid w:val="00650D7A"/>
    <w:rsid w:val="00651367"/>
    <w:rsid w:val="0065536F"/>
    <w:rsid w:val="00657191"/>
    <w:rsid w:val="00663251"/>
    <w:rsid w:val="00664F12"/>
    <w:rsid w:val="006650E8"/>
    <w:rsid w:val="00667DFA"/>
    <w:rsid w:val="006705F6"/>
    <w:rsid w:val="00671BA7"/>
    <w:rsid w:val="00673F01"/>
    <w:rsid w:val="00674148"/>
    <w:rsid w:val="00677002"/>
    <w:rsid w:val="0068122E"/>
    <w:rsid w:val="00681FBB"/>
    <w:rsid w:val="006857A1"/>
    <w:rsid w:val="006917DD"/>
    <w:rsid w:val="00696122"/>
    <w:rsid w:val="006A37EA"/>
    <w:rsid w:val="006A483D"/>
    <w:rsid w:val="006A64D6"/>
    <w:rsid w:val="006B2089"/>
    <w:rsid w:val="006B48FE"/>
    <w:rsid w:val="006B4B61"/>
    <w:rsid w:val="006B743B"/>
    <w:rsid w:val="006B7634"/>
    <w:rsid w:val="006C004B"/>
    <w:rsid w:val="006C3B91"/>
    <w:rsid w:val="006C4066"/>
    <w:rsid w:val="006C5F7A"/>
    <w:rsid w:val="006D0215"/>
    <w:rsid w:val="006D5AED"/>
    <w:rsid w:val="006D6CC1"/>
    <w:rsid w:val="006D7941"/>
    <w:rsid w:val="006E0957"/>
    <w:rsid w:val="006E1FAC"/>
    <w:rsid w:val="006E1FAF"/>
    <w:rsid w:val="006E3345"/>
    <w:rsid w:val="006E4896"/>
    <w:rsid w:val="006E7843"/>
    <w:rsid w:val="006E7B97"/>
    <w:rsid w:val="006F04FC"/>
    <w:rsid w:val="006F0A98"/>
    <w:rsid w:val="006F0F42"/>
    <w:rsid w:val="006F246B"/>
    <w:rsid w:val="006F3CE8"/>
    <w:rsid w:val="006F4A56"/>
    <w:rsid w:val="006F5FA7"/>
    <w:rsid w:val="006F68BA"/>
    <w:rsid w:val="006F7A5F"/>
    <w:rsid w:val="006F7CF5"/>
    <w:rsid w:val="006F7E53"/>
    <w:rsid w:val="007003F6"/>
    <w:rsid w:val="00701E3C"/>
    <w:rsid w:val="00705209"/>
    <w:rsid w:val="0070602C"/>
    <w:rsid w:val="00706AC4"/>
    <w:rsid w:val="00706D84"/>
    <w:rsid w:val="00706FD9"/>
    <w:rsid w:val="007100D9"/>
    <w:rsid w:val="00710DD0"/>
    <w:rsid w:val="0071184D"/>
    <w:rsid w:val="00714D09"/>
    <w:rsid w:val="00716013"/>
    <w:rsid w:val="00716663"/>
    <w:rsid w:val="00716D8F"/>
    <w:rsid w:val="00723590"/>
    <w:rsid w:val="00724556"/>
    <w:rsid w:val="00724CDF"/>
    <w:rsid w:val="00725132"/>
    <w:rsid w:val="007251C8"/>
    <w:rsid w:val="00731BE8"/>
    <w:rsid w:val="00733DB8"/>
    <w:rsid w:val="007340C6"/>
    <w:rsid w:val="007345DE"/>
    <w:rsid w:val="0073686E"/>
    <w:rsid w:val="00737053"/>
    <w:rsid w:val="007412F9"/>
    <w:rsid w:val="00742655"/>
    <w:rsid w:val="00743718"/>
    <w:rsid w:val="00744D63"/>
    <w:rsid w:val="007450DC"/>
    <w:rsid w:val="00745ECA"/>
    <w:rsid w:val="00745F55"/>
    <w:rsid w:val="007462E7"/>
    <w:rsid w:val="007472A9"/>
    <w:rsid w:val="00747455"/>
    <w:rsid w:val="007508FC"/>
    <w:rsid w:val="007510A7"/>
    <w:rsid w:val="007513A5"/>
    <w:rsid w:val="007526EC"/>
    <w:rsid w:val="007528F5"/>
    <w:rsid w:val="00752CAA"/>
    <w:rsid w:val="00754283"/>
    <w:rsid w:val="00754749"/>
    <w:rsid w:val="007570A9"/>
    <w:rsid w:val="00757A68"/>
    <w:rsid w:val="007653C3"/>
    <w:rsid w:val="00767215"/>
    <w:rsid w:val="007707B7"/>
    <w:rsid w:val="007733A2"/>
    <w:rsid w:val="007739E3"/>
    <w:rsid w:val="00774A45"/>
    <w:rsid w:val="0077534B"/>
    <w:rsid w:val="0077553B"/>
    <w:rsid w:val="0077584C"/>
    <w:rsid w:val="00777873"/>
    <w:rsid w:val="00780238"/>
    <w:rsid w:val="007818CE"/>
    <w:rsid w:val="0078345B"/>
    <w:rsid w:val="0078451C"/>
    <w:rsid w:val="00784610"/>
    <w:rsid w:val="00787337"/>
    <w:rsid w:val="00787F8E"/>
    <w:rsid w:val="00790049"/>
    <w:rsid w:val="007914D4"/>
    <w:rsid w:val="00791688"/>
    <w:rsid w:val="00791AD0"/>
    <w:rsid w:val="00793B57"/>
    <w:rsid w:val="007945E7"/>
    <w:rsid w:val="007946B6"/>
    <w:rsid w:val="0079489E"/>
    <w:rsid w:val="00795155"/>
    <w:rsid w:val="007961C6"/>
    <w:rsid w:val="007977D5"/>
    <w:rsid w:val="00797AB2"/>
    <w:rsid w:val="00797B65"/>
    <w:rsid w:val="007A24F0"/>
    <w:rsid w:val="007A49F9"/>
    <w:rsid w:val="007A4A23"/>
    <w:rsid w:val="007A78A9"/>
    <w:rsid w:val="007B0805"/>
    <w:rsid w:val="007B1074"/>
    <w:rsid w:val="007B18C7"/>
    <w:rsid w:val="007B1B57"/>
    <w:rsid w:val="007B383E"/>
    <w:rsid w:val="007B4636"/>
    <w:rsid w:val="007B5267"/>
    <w:rsid w:val="007B7217"/>
    <w:rsid w:val="007C429D"/>
    <w:rsid w:val="007C4449"/>
    <w:rsid w:val="007D44AB"/>
    <w:rsid w:val="007D732B"/>
    <w:rsid w:val="007D7CFB"/>
    <w:rsid w:val="007E0B45"/>
    <w:rsid w:val="007E1D3B"/>
    <w:rsid w:val="007E245E"/>
    <w:rsid w:val="007E2F56"/>
    <w:rsid w:val="007E645D"/>
    <w:rsid w:val="007F37AA"/>
    <w:rsid w:val="007F4D82"/>
    <w:rsid w:val="007F62DF"/>
    <w:rsid w:val="007F7777"/>
    <w:rsid w:val="008016D7"/>
    <w:rsid w:val="008043EF"/>
    <w:rsid w:val="008048DC"/>
    <w:rsid w:val="008061D2"/>
    <w:rsid w:val="00814F46"/>
    <w:rsid w:val="00816A23"/>
    <w:rsid w:val="00820110"/>
    <w:rsid w:val="008223E3"/>
    <w:rsid w:val="0082266A"/>
    <w:rsid w:val="008249C9"/>
    <w:rsid w:val="00824F49"/>
    <w:rsid w:val="00824F77"/>
    <w:rsid w:val="0082660F"/>
    <w:rsid w:val="00827F77"/>
    <w:rsid w:val="00830A29"/>
    <w:rsid w:val="008313C3"/>
    <w:rsid w:val="008314E5"/>
    <w:rsid w:val="00832EFE"/>
    <w:rsid w:val="00833F99"/>
    <w:rsid w:val="00837EBA"/>
    <w:rsid w:val="00840471"/>
    <w:rsid w:val="00840DF9"/>
    <w:rsid w:val="008410D9"/>
    <w:rsid w:val="008464A2"/>
    <w:rsid w:val="00850DC8"/>
    <w:rsid w:val="00853130"/>
    <w:rsid w:val="00853439"/>
    <w:rsid w:val="0085450E"/>
    <w:rsid w:val="00857768"/>
    <w:rsid w:val="00865AFB"/>
    <w:rsid w:val="00865F75"/>
    <w:rsid w:val="00866352"/>
    <w:rsid w:val="00872FA1"/>
    <w:rsid w:val="00873CD1"/>
    <w:rsid w:val="00876EC0"/>
    <w:rsid w:val="00880224"/>
    <w:rsid w:val="008813C5"/>
    <w:rsid w:val="00883519"/>
    <w:rsid w:val="00883786"/>
    <w:rsid w:val="00883C7A"/>
    <w:rsid w:val="00884BF2"/>
    <w:rsid w:val="0088596F"/>
    <w:rsid w:val="00885BD3"/>
    <w:rsid w:val="00886355"/>
    <w:rsid w:val="00887013"/>
    <w:rsid w:val="00887C8D"/>
    <w:rsid w:val="008902DC"/>
    <w:rsid w:val="008919CA"/>
    <w:rsid w:val="00891F95"/>
    <w:rsid w:val="00894363"/>
    <w:rsid w:val="0089436B"/>
    <w:rsid w:val="00895822"/>
    <w:rsid w:val="008977AD"/>
    <w:rsid w:val="00897CB5"/>
    <w:rsid w:val="008A0443"/>
    <w:rsid w:val="008A3BEF"/>
    <w:rsid w:val="008A47AF"/>
    <w:rsid w:val="008A5C1A"/>
    <w:rsid w:val="008A79B9"/>
    <w:rsid w:val="008B1802"/>
    <w:rsid w:val="008B425A"/>
    <w:rsid w:val="008B5109"/>
    <w:rsid w:val="008B54E8"/>
    <w:rsid w:val="008C0E2C"/>
    <w:rsid w:val="008C0E84"/>
    <w:rsid w:val="008C1F93"/>
    <w:rsid w:val="008C2DE1"/>
    <w:rsid w:val="008C2FCF"/>
    <w:rsid w:val="008C2FF7"/>
    <w:rsid w:val="008C354E"/>
    <w:rsid w:val="008C4E07"/>
    <w:rsid w:val="008C73FC"/>
    <w:rsid w:val="008C7A3A"/>
    <w:rsid w:val="008D10F0"/>
    <w:rsid w:val="008D275A"/>
    <w:rsid w:val="008D48E1"/>
    <w:rsid w:val="008D6395"/>
    <w:rsid w:val="008D6818"/>
    <w:rsid w:val="008E0651"/>
    <w:rsid w:val="008E220A"/>
    <w:rsid w:val="008E3652"/>
    <w:rsid w:val="008E3F9C"/>
    <w:rsid w:val="008E4680"/>
    <w:rsid w:val="008E5158"/>
    <w:rsid w:val="008E58F1"/>
    <w:rsid w:val="008E638B"/>
    <w:rsid w:val="008E646F"/>
    <w:rsid w:val="008E6F93"/>
    <w:rsid w:val="008F1B34"/>
    <w:rsid w:val="008F2716"/>
    <w:rsid w:val="008F27B7"/>
    <w:rsid w:val="008F27D3"/>
    <w:rsid w:val="008F449D"/>
    <w:rsid w:val="008F7CBB"/>
    <w:rsid w:val="00900207"/>
    <w:rsid w:val="0090046A"/>
    <w:rsid w:val="009010B4"/>
    <w:rsid w:val="00902445"/>
    <w:rsid w:val="00903290"/>
    <w:rsid w:val="009035F5"/>
    <w:rsid w:val="00903669"/>
    <w:rsid w:val="00903C19"/>
    <w:rsid w:val="00903D8A"/>
    <w:rsid w:val="00904F0D"/>
    <w:rsid w:val="0090617D"/>
    <w:rsid w:val="0091002A"/>
    <w:rsid w:val="00910D4C"/>
    <w:rsid w:val="0091155A"/>
    <w:rsid w:val="00914A66"/>
    <w:rsid w:val="009157A0"/>
    <w:rsid w:val="00915C19"/>
    <w:rsid w:val="00915F5C"/>
    <w:rsid w:val="0091712D"/>
    <w:rsid w:val="009175A2"/>
    <w:rsid w:val="00922643"/>
    <w:rsid w:val="00922BD8"/>
    <w:rsid w:val="0092316A"/>
    <w:rsid w:val="00923DEC"/>
    <w:rsid w:val="0092504D"/>
    <w:rsid w:val="009261C5"/>
    <w:rsid w:val="00926545"/>
    <w:rsid w:val="00930F91"/>
    <w:rsid w:val="00931E62"/>
    <w:rsid w:val="00932505"/>
    <w:rsid w:val="00932769"/>
    <w:rsid w:val="00932BB8"/>
    <w:rsid w:val="00940732"/>
    <w:rsid w:val="009409D7"/>
    <w:rsid w:val="00941F0F"/>
    <w:rsid w:val="00945B96"/>
    <w:rsid w:val="009462BC"/>
    <w:rsid w:val="00946788"/>
    <w:rsid w:val="00947F7A"/>
    <w:rsid w:val="00951167"/>
    <w:rsid w:val="00952A7A"/>
    <w:rsid w:val="0095332F"/>
    <w:rsid w:val="009549AA"/>
    <w:rsid w:val="00956553"/>
    <w:rsid w:val="009579A7"/>
    <w:rsid w:val="00957AE1"/>
    <w:rsid w:val="009605F8"/>
    <w:rsid w:val="00960F33"/>
    <w:rsid w:val="0096124B"/>
    <w:rsid w:val="009615F6"/>
    <w:rsid w:val="00962C24"/>
    <w:rsid w:val="00965AA4"/>
    <w:rsid w:val="00967A94"/>
    <w:rsid w:val="00967C17"/>
    <w:rsid w:val="00967D0F"/>
    <w:rsid w:val="00972EB0"/>
    <w:rsid w:val="009730A3"/>
    <w:rsid w:val="00974D86"/>
    <w:rsid w:val="00974E28"/>
    <w:rsid w:val="0097634B"/>
    <w:rsid w:val="00977148"/>
    <w:rsid w:val="009809B0"/>
    <w:rsid w:val="00981D80"/>
    <w:rsid w:val="0098207D"/>
    <w:rsid w:val="00983C8E"/>
    <w:rsid w:val="009841CD"/>
    <w:rsid w:val="00984C80"/>
    <w:rsid w:val="009855CA"/>
    <w:rsid w:val="00985F8D"/>
    <w:rsid w:val="00987E0D"/>
    <w:rsid w:val="00987F4C"/>
    <w:rsid w:val="00991C24"/>
    <w:rsid w:val="0099207C"/>
    <w:rsid w:val="00992B43"/>
    <w:rsid w:val="0099385A"/>
    <w:rsid w:val="00994A45"/>
    <w:rsid w:val="009953F3"/>
    <w:rsid w:val="009975C7"/>
    <w:rsid w:val="009A03AD"/>
    <w:rsid w:val="009A1710"/>
    <w:rsid w:val="009A1DA9"/>
    <w:rsid w:val="009A24A7"/>
    <w:rsid w:val="009A2E86"/>
    <w:rsid w:val="009A636A"/>
    <w:rsid w:val="009A7601"/>
    <w:rsid w:val="009B1B93"/>
    <w:rsid w:val="009B1E38"/>
    <w:rsid w:val="009B38EB"/>
    <w:rsid w:val="009B3ACF"/>
    <w:rsid w:val="009B3C26"/>
    <w:rsid w:val="009B5C3A"/>
    <w:rsid w:val="009B6C79"/>
    <w:rsid w:val="009C03A0"/>
    <w:rsid w:val="009C09BF"/>
    <w:rsid w:val="009C2E5A"/>
    <w:rsid w:val="009C7C1A"/>
    <w:rsid w:val="009D0F4C"/>
    <w:rsid w:val="009D15C4"/>
    <w:rsid w:val="009D1AFB"/>
    <w:rsid w:val="009D29F1"/>
    <w:rsid w:val="009D3250"/>
    <w:rsid w:val="009D3DFF"/>
    <w:rsid w:val="009D3F53"/>
    <w:rsid w:val="009E13CE"/>
    <w:rsid w:val="009E2300"/>
    <w:rsid w:val="009E4192"/>
    <w:rsid w:val="009E47F9"/>
    <w:rsid w:val="009E4A15"/>
    <w:rsid w:val="009E4FD4"/>
    <w:rsid w:val="009E54FA"/>
    <w:rsid w:val="009F12AB"/>
    <w:rsid w:val="009F145F"/>
    <w:rsid w:val="009F2E10"/>
    <w:rsid w:val="009F63D1"/>
    <w:rsid w:val="009F72CC"/>
    <w:rsid w:val="009F73D7"/>
    <w:rsid w:val="00A01B0A"/>
    <w:rsid w:val="00A05D5B"/>
    <w:rsid w:val="00A147E0"/>
    <w:rsid w:val="00A16018"/>
    <w:rsid w:val="00A16CAE"/>
    <w:rsid w:val="00A17F0D"/>
    <w:rsid w:val="00A20BF0"/>
    <w:rsid w:val="00A21049"/>
    <w:rsid w:val="00A21B4B"/>
    <w:rsid w:val="00A222B3"/>
    <w:rsid w:val="00A23676"/>
    <w:rsid w:val="00A24372"/>
    <w:rsid w:val="00A27977"/>
    <w:rsid w:val="00A313F8"/>
    <w:rsid w:val="00A31A29"/>
    <w:rsid w:val="00A33604"/>
    <w:rsid w:val="00A33E44"/>
    <w:rsid w:val="00A35176"/>
    <w:rsid w:val="00A35472"/>
    <w:rsid w:val="00A40457"/>
    <w:rsid w:val="00A41832"/>
    <w:rsid w:val="00A439E0"/>
    <w:rsid w:val="00A43B19"/>
    <w:rsid w:val="00A44109"/>
    <w:rsid w:val="00A45A78"/>
    <w:rsid w:val="00A47795"/>
    <w:rsid w:val="00A477EA"/>
    <w:rsid w:val="00A47854"/>
    <w:rsid w:val="00A50EC9"/>
    <w:rsid w:val="00A55D07"/>
    <w:rsid w:val="00A55FDF"/>
    <w:rsid w:val="00A56F7C"/>
    <w:rsid w:val="00A602BC"/>
    <w:rsid w:val="00A6052F"/>
    <w:rsid w:val="00A60869"/>
    <w:rsid w:val="00A62397"/>
    <w:rsid w:val="00A6324B"/>
    <w:rsid w:val="00A635E5"/>
    <w:rsid w:val="00A63AAF"/>
    <w:rsid w:val="00A63DBB"/>
    <w:rsid w:val="00A63F91"/>
    <w:rsid w:val="00A64AD3"/>
    <w:rsid w:val="00A6546F"/>
    <w:rsid w:val="00A67365"/>
    <w:rsid w:val="00A676C6"/>
    <w:rsid w:val="00A720A1"/>
    <w:rsid w:val="00A721FA"/>
    <w:rsid w:val="00A7703D"/>
    <w:rsid w:val="00A80BAF"/>
    <w:rsid w:val="00A81295"/>
    <w:rsid w:val="00A814FB"/>
    <w:rsid w:val="00A83017"/>
    <w:rsid w:val="00A84929"/>
    <w:rsid w:val="00A860C4"/>
    <w:rsid w:val="00A8631F"/>
    <w:rsid w:val="00A9174B"/>
    <w:rsid w:val="00A91863"/>
    <w:rsid w:val="00A91EBA"/>
    <w:rsid w:val="00A91FDE"/>
    <w:rsid w:val="00A929C1"/>
    <w:rsid w:val="00A97161"/>
    <w:rsid w:val="00AA2B98"/>
    <w:rsid w:val="00AA3827"/>
    <w:rsid w:val="00AA4930"/>
    <w:rsid w:val="00AC00A8"/>
    <w:rsid w:val="00AC1625"/>
    <w:rsid w:val="00AC3C1B"/>
    <w:rsid w:val="00AC590F"/>
    <w:rsid w:val="00AC6A81"/>
    <w:rsid w:val="00AC78BF"/>
    <w:rsid w:val="00AD321D"/>
    <w:rsid w:val="00AD3837"/>
    <w:rsid w:val="00AD3FAC"/>
    <w:rsid w:val="00AD408A"/>
    <w:rsid w:val="00AD7AC1"/>
    <w:rsid w:val="00AD7B44"/>
    <w:rsid w:val="00AE0B17"/>
    <w:rsid w:val="00AE1F22"/>
    <w:rsid w:val="00AE4181"/>
    <w:rsid w:val="00AE459B"/>
    <w:rsid w:val="00AE4B63"/>
    <w:rsid w:val="00AE4DB7"/>
    <w:rsid w:val="00AE503B"/>
    <w:rsid w:val="00AE51E6"/>
    <w:rsid w:val="00AE640F"/>
    <w:rsid w:val="00AE681F"/>
    <w:rsid w:val="00AF5C31"/>
    <w:rsid w:val="00AF5C44"/>
    <w:rsid w:val="00AF78E5"/>
    <w:rsid w:val="00B021D7"/>
    <w:rsid w:val="00B0262D"/>
    <w:rsid w:val="00B02AB0"/>
    <w:rsid w:val="00B02AD5"/>
    <w:rsid w:val="00B030D5"/>
    <w:rsid w:val="00B109DA"/>
    <w:rsid w:val="00B12D98"/>
    <w:rsid w:val="00B15E5E"/>
    <w:rsid w:val="00B1628F"/>
    <w:rsid w:val="00B169A4"/>
    <w:rsid w:val="00B16BB1"/>
    <w:rsid w:val="00B17BC6"/>
    <w:rsid w:val="00B21F67"/>
    <w:rsid w:val="00B23D9D"/>
    <w:rsid w:val="00B253D9"/>
    <w:rsid w:val="00B25523"/>
    <w:rsid w:val="00B27DDF"/>
    <w:rsid w:val="00B306C7"/>
    <w:rsid w:val="00B313D1"/>
    <w:rsid w:val="00B335F6"/>
    <w:rsid w:val="00B3378E"/>
    <w:rsid w:val="00B33A17"/>
    <w:rsid w:val="00B350EB"/>
    <w:rsid w:val="00B365CA"/>
    <w:rsid w:val="00B410DA"/>
    <w:rsid w:val="00B41F63"/>
    <w:rsid w:val="00B4337C"/>
    <w:rsid w:val="00B43752"/>
    <w:rsid w:val="00B44825"/>
    <w:rsid w:val="00B46C08"/>
    <w:rsid w:val="00B47666"/>
    <w:rsid w:val="00B50047"/>
    <w:rsid w:val="00B50CCA"/>
    <w:rsid w:val="00B535D5"/>
    <w:rsid w:val="00B55EF2"/>
    <w:rsid w:val="00B56415"/>
    <w:rsid w:val="00B5675D"/>
    <w:rsid w:val="00B57333"/>
    <w:rsid w:val="00B61670"/>
    <w:rsid w:val="00B638B6"/>
    <w:rsid w:val="00B6434A"/>
    <w:rsid w:val="00B70129"/>
    <w:rsid w:val="00B70B27"/>
    <w:rsid w:val="00B70F71"/>
    <w:rsid w:val="00B71A24"/>
    <w:rsid w:val="00B722B1"/>
    <w:rsid w:val="00B7252A"/>
    <w:rsid w:val="00B72B8B"/>
    <w:rsid w:val="00B74E52"/>
    <w:rsid w:val="00B75FFC"/>
    <w:rsid w:val="00B77883"/>
    <w:rsid w:val="00B800F1"/>
    <w:rsid w:val="00B82167"/>
    <w:rsid w:val="00B8344E"/>
    <w:rsid w:val="00B86006"/>
    <w:rsid w:val="00B86857"/>
    <w:rsid w:val="00B86A54"/>
    <w:rsid w:val="00B86B14"/>
    <w:rsid w:val="00B87975"/>
    <w:rsid w:val="00B90740"/>
    <w:rsid w:val="00B90FE1"/>
    <w:rsid w:val="00B928FE"/>
    <w:rsid w:val="00B92AB3"/>
    <w:rsid w:val="00B93982"/>
    <w:rsid w:val="00B94B16"/>
    <w:rsid w:val="00B97DB4"/>
    <w:rsid w:val="00BA3580"/>
    <w:rsid w:val="00BA4832"/>
    <w:rsid w:val="00BA4A07"/>
    <w:rsid w:val="00BA4CC3"/>
    <w:rsid w:val="00BA5E26"/>
    <w:rsid w:val="00BA6F44"/>
    <w:rsid w:val="00BA7F88"/>
    <w:rsid w:val="00BB09F5"/>
    <w:rsid w:val="00BB1AE1"/>
    <w:rsid w:val="00BB1B12"/>
    <w:rsid w:val="00BB1F64"/>
    <w:rsid w:val="00BB26EB"/>
    <w:rsid w:val="00BB3B4B"/>
    <w:rsid w:val="00BB7A2E"/>
    <w:rsid w:val="00BC0AF2"/>
    <w:rsid w:val="00BC1F3E"/>
    <w:rsid w:val="00BC225B"/>
    <w:rsid w:val="00BC29DB"/>
    <w:rsid w:val="00BC45D5"/>
    <w:rsid w:val="00BC58AB"/>
    <w:rsid w:val="00BC7076"/>
    <w:rsid w:val="00BC78EE"/>
    <w:rsid w:val="00BC7C0F"/>
    <w:rsid w:val="00BD184B"/>
    <w:rsid w:val="00BD1DDD"/>
    <w:rsid w:val="00BD3567"/>
    <w:rsid w:val="00BD3E2F"/>
    <w:rsid w:val="00BD4B11"/>
    <w:rsid w:val="00BD6B0D"/>
    <w:rsid w:val="00BD728F"/>
    <w:rsid w:val="00BE1EC9"/>
    <w:rsid w:val="00BE362C"/>
    <w:rsid w:val="00BE40FF"/>
    <w:rsid w:val="00BE418D"/>
    <w:rsid w:val="00BE775C"/>
    <w:rsid w:val="00BE7F4A"/>
    <w:rsid w:val="00BF021B"/>
    <w:rsid w:val="00BF0260"/>
    <w:rsid w:val="00BF05CD"/>
    <w:rsid w:val="00BF08DE"/>
    <w:rsid w:val="00BF3957"/>
    <w:rsid w:val="00BF39D1"/>
    <w:rsid w:val="00BF742E"/>
    <w:rsid w:val="00C04FA1"/>
    <w:rsid w:val="00C065C0"/>
    <w:rsid w:val="00C07293"/>
    <w:rsid w:val="00C109ED"/>
    <w:rsid w:val="00C11157"/>
    <w:rsid w:val="00C14D48"/>
    <w:rsid w:val="00C161AD"/>
    <w:rsid w:val="00C162C2"/>
    <w:rsid w:val="00C16A7F"/>
    <w:rsid w:val="00C175E6"/>
    <w:rsid w:val="00C17937"/>
    <w:rsid w:val="00C206F7"/>
    <w:rsid w:val="00C20B01"/>
    <w:rsid w:val="00C23555"/>
    <w:rsid w:val="00C24118"/>
    <w:rsid w:val="00C247C9"/>
    <w:rsid w:val="00C24B6D"/>
    <w:rsid w:val="00C25225"/>
    <w:rsid w:val="00C258CD"/>
    <w:rsid w:val="00C26B5B"/>
    <w:rsid w:val="00C30918"/>
    <w:rsid w:val="00C31872"/>
    <w:rsid w:val="00C329C7"/>
    <w:rsid w:val="00C362C6"/>
    <w:rsid w:val="00C37034"/>
    <w:rsid w:val="00C373B4"/>
    <w:rsid w:val="00C4038E"/>
    <w:rsid w:val="00C41722"/>
    <w:rsid w:val="00C4283D"/>
    <w:rsid w:val="00C43966"/>
    <w:rsid w:val="00C44D7A"/>
    <w:rsid w:val="00C452AD"/>
    <w:rsid w:val="00C45392"/>
    <w:rsid w:val="00C4577F"/>
    <w:rsid w:val="00C5132A"/>
    <w:rsid w:val="00C51524"/>
    <w:rsid w:val="00C51C52"/>
    <w:rsid w:val="00C5207C"/>
    <w:rsid w:val="00C53027"/>
    <w:rsid w:val="00C54518"/>
    <w:rsid w:val="00C569C8"/>
    <w:rsid w:val="00C56A29"/>
    <w:rsid w:val="00C61930"/>
    <w:rsid w:val="00C630F8"/>
    <w:rsid w:val="00C64751"/>
    <w:rsid w:val="00C647F9"/>
    <w:rsid w:val="00C65FC6"/>
    <w:rsid w:val="00C67489"/>
    <w:rsid w:val="00C707C9"/>
    <w:rsid w:val="00C70E3C"/>
    <w:rsid w:val="00C722B2"/>
    <w:rsid w:val="00C72879"/>
    <w:rsid w:val="00C733F8"/>
    <w:rsid w:val="00C73AA1"/>
    <w:rsid w:val="00C80427"/>
    <w:rsid w:val="00C82844"/>
    <w:rsid w:val="00C82F90"/>
    <w:rsid w:val="00C83222"/>
    <w:rsid w:val="00C83702"/>
    <w:rsid w:val="00C84A2B"/>
    <w:rsid w:val="00C86AB9"/>
    <w:rsid w:val="00C901FC"/>
    <w:rsid w:val="00C90E18"/>
    <w:rsid w:val="00C91716"/>
    <w:rsid w:val="00C92FFD"/>
    <w:rsid w:val="00C93621"/>
    <w:rsid w:val="00C94E9C"/>
    <w:rsid w:val="00C974F3"/>
    <w:rsid w:val="00CA064C"/>
    <w:rsid w:val="00CA1BC3"/>
    <w:rsid w:val="00CA1BED"/>
    <w:rsid w:val="00CA1C43"/>
    <w:rsid w:val="00CA1C5A"/>
    <w:rsid w:val="00CA2B94"/>
    <w:rsid w:val="00CA5A87"/>
    <w:rsid w:val="00CA5CA7"/>
    <w:rsid w:val="00CA6764"/>
    <w:rsid w:val="00CA7819"/>
    <w:rsid w:val="00CB0375"/>
    <w:rsid w:val="00CB0FB0"/>
    <w:rsid w:val="00CB1EF1"/>
    <w:rsid w:val="00CB27C2"/>
    <w:rsid w:val="00CB2EFC"/>
    <w:rsid w:val="00CB63F4"/>
    <w:rsid w:val="00CB6AB7"/>
    <w:rsid w:val="00CB6B71"/>
    <w:rsid w:val="00CB7797"/>
    <w:rsid w:val="00CC0B5C"/>
    <w:rsid w:val="00CC0C4A"/>
    <w:rsid w:val="00CC111F"/>
    <w:rsid w:val="00CC11C1"/>
    <w:rsid w:val="00CC2044"/>
    <w:rsid w:val="00CC54F6"/>
    <w:rsid w:val="00CC55D6"/>
    <w:rsid w:val="00CC5750"/>
    <w:rsid w:val="00CC57FF"/>
    <w:rsid w:val="00CC5DB4"/>
    <w:rsid w:val="00CC6090"/>
    <w:rsid w:val="00CC64B1"/>
    <w:rsid w:val="00CD23DE"/>
    <w:rsid w:val="00CD2892"/>
    <w:rsid w:val="00CD2B16"/>
    <w:rsid w:val="00CD461C"/>
    <w:rsid w:val="00CD4DE6"/>
    <w:rsid w:val="00CD59B5"/>
    <w:rsid w:val="00CD66C0"/>
    <w:rsid w:val="00CE0638"/>
    <w:rsid w:val="00CE2F62"/>
    <w:rsid w:val="00CE32EF"/>
    <w:rsid w:val="00CE68C5"/>
    <w:rsid w:val="00CF1AF9"/>
    <w:rsid w:val="00CF33DD"/>
    <w:rsid w:val="00CF3D36"/>
    <w:rsid w:val="00CF47B4"/>
    <w:rsid w:val="00CF49DE"/>
    <w:rsid w:val="00CF595F"/>
    <w:rsid w:val="00CF61C7"/>
    <w:rsid w:val="00CF654B"/>
    <w:rsid w:val="00CF77A6"/>
    <w:rsid w:val="00CF7A70"/>
    <w:rsid w:val="00CF7E58"/>
    <w:rsid w:val="00D0084E"/>
    <w:rsid w:val="00D01549"/>
    <w:rsid w:val="00D016FB"/>
    <w:rsid w:val="00D039F3"/>
    <w:rsid w:val="00D03B38"/>
    <w:rsid w:val="00D052C5"/>
    <w:rsid w:val="00D064C7"/>
    <w:rsid w:val="00D0710F"/>
    <w:rsid w:val="00D0715A"/>
    <w:rsid w:val="00D0723F"/>
    <w:rsid w:val="00D079FC"/>
    <w:rsid w:val="00D10420"/>
    <w:rsid w:val="00D1301D"/>
    <w:rsid w:val="00D14B3F"/>
    <w:rsid w:val="00D16319"/>
    <w:rsid w:val="00D17133"/>
    <w:rsid w:val="00D17892"/>
    <w:rsid w:val="00D21309"/>
    <w:rsid w:val="00D22D0A"/>
    <w:rsid w:val="00D22EA4"/>
    <w:rsid w:val="00D2492C"/>
    <w:rsid w:val="00D25FBF"/>
    <w:rsid w:val="00D269F5"/>
    <w:rsid w:val="00D2743E"/>
    <w:rsid w:val="00D27941"/>
    <w:rsid w:val="00D303B2"/>
    <w:rsid w:val="00D31CD7"/>
    <w:rsid w:val="00D32535"/>
    <w:rsid w:val="00D32A99"/>
    <w:rsid w:val="00D32DD6"/>
    <w:rsid w:val="00D32F46"/>
    <w:rsid w:val="00D337DD"/>
    <w:rsid w:val="00D33A9C"/>
    <w:rsid w:val="00D349A3"/>
    <w:rsid w:val="00D35A32"/>
    <w:rsid w:val="00D40A77"/>
    <w:rsid w:val="00D40E06"/>
    <w:rsid w:val="00D40E19"/>
    <w:rsid w:val="00D4144B"/>
    <w:rsid w:val="00D4431A"/>
    <w:rsid w:val="00D44A78"/>
    <w:rsid w:val="00D460F4"/>
    <w:rsid w:val="00D46175"/>
    <w:rsid w:val="00D501CF"/>
    <w:rsid w:val="00D512AD"/>
    <w:rsid w:val="00D51946"/>
    <w:rsid w:val="00D538E0"/>
    <w:rsid w:val="00D548D0"/>
    <w:rsid w:val="00D54F6B"/>
    <w:rsid w:val="00D55290"/>
    <w:rsid w:val="00D5746E"/>
    <w:rsid w:val="00D60985"/>
    <w:rsid w:val="00D611FC"/>
    <w:rsid w:val="00D61633"/>
    <w:rsid w:val="00D61954"/>
    <w:rsid w:val="00D63DA6"/>
    <w:rsid w:val="00D646C9"/>
    <w:rsid w:val="00D6478F"/>
    <w:rsid w:val="00D67326"/>
    <w:rsid w:val="00D726EF"/>
    <w:rsid w:val="00D735E0"/>
    <w:rsid w:val="00D74932"/>
    <w:rsid w:val="00D75942"/>
    <w:rsid w:val="00D76C03"/>
    <w:rsid w:val="00D76F09"/>
    <w:rsid w:val="00D800B4"/>
    <w:rsid w:val="00D80C08"/>
    <w:rsid w:val="00D817FA"/>
    <w:rsid w:val="00D8218D"/>
    <w:rsid w:val="00D827B2"/>
    <w:rsid w:val="00D82BCF"/>
    <w:rsid w:val="00D82E30"/>
    <w:rsid w:val="00D87CE8"/>
    <w:rsid w:val="00D90306"/>
    <w:rsid w:val="00D929AF"/>
    <w:rsid w:val="00D93E32"/>
    <w:rsid w:val="00DA1624"/>
    <w:rsid w:val="00DA1CF8"/>
    <w:rsid w:val="00DA2A1B"/>
    <w:rsid w:val="00DA4AC9"/>
    <w:rsid w:val="00DA5319"/>
    <w:rsid w:val="00DA5377"/>
    <w:rsid w:val="00DA6696"/>
    <w:rsid w:val="00DA707D"/>
    <w:rsid w:val="00DA7B7F"/>
    <w:rsid w:val="00DB026E"/>
    <w:rsid w:val="00DB07A3"/>
    <w:rsid w:val="00DB132C"/>
    <w:rsid w:val="00DB18E7"/>
    <w:rsid w:val="00DB1F63"/>
    <w:rsid w:val="00DB2B03"/>
    <w:rsid w:val="00DB53D5"/>
    <w:rsid w:val="00DB620F"/>
    <w:rsid w:val="00DB7229"/>
    <w:rsid w:val="00DC0C00"/>
    <w:rsid w:val="00DC2469"/>
    <w:rsid w:val="00DC3456"/>
    <w:rsid w:val="00DC44C1"/>
    <w:rsid w:val="00DC49FE"/>
    <w:rsid w:val="00DC636A"/>
    <w:rsid w:val="00DC7843"/>
    <w:rsid w:val="00DC7EA4"/>
    <w:rsid w:val="00DD069D"/>
    <w:rsid w:val="00DD2619"/>
    <w:rsid w:val="00DD2A6D"/>
    <w:rsid w:val="00DD3F46"/>
    <w:rsid w:val="00DD4A15"/>
    <w:rsid w:val="00DD5C91"/>
    <w:rsid w:val="00DD6E25"/>
    <w:rsid w:val="00DE0142"/>
    <w:rsid w:val="00DE0A8F"/>
    <w:rsid w:val="00DE435E"/>
    <w:rsid w:val="00DE57F7"/>
    <w:rsid w:val="00DE753B"/>
    <w:rsid w:val="00DE7DD3"/>
    <w:rsid w:val="00DF0B1B"/>
    <w:rsid w:val="00DF3CFE"/>
    <w:rsid w:val="00DF4DD7"/>
    <w:rsid w:val="00DF5B05"/>
    <w:rsid w:val="00DF792D"/>
    <w:rsid w:val="00E00BD1"/>
    <w:rsid w:val="00E00D76"/>
    <w:rsid w:val="00E027A5"/>
    <w:rsid w:val="00E02A8B"/>
    <w:rsid w:val="00E0353A"/>
    <w:rsid w:val="00E0732D"/>
    <w:rsid w:val="00E07E7C"/>
    <w:rsid w:val="00E1350D"/>
    <w:rsid w:val="00E13AAB"/>
    <w:rsid w:val="00E14557"/>
    <w:rsid w:val="00E14C87"/>
    <w:rsid w:val="00E1548D"/>
    <w:rsid w:val="00E17A48"/>
    <w:rsid w:val="00E20E30"/>
    <w:rsid w:val="00E21693"/>
    <w:rsid w:val="00E21A6E"/>
    <w:rsid w:val="00E2688B"/>
    <w:rsid w:val="00E30B18"/>
    <w:rsid w:val="00E31C6A"/>
    <w:rsid w:val="00E32B9B"/>
    <w:rsid w:val="00E33EF3"/>
    <w:rsid w:val="00E3457D"/>
    <w:rsid w:val="00E35A26"/>
    <w:rsid w:val="00E360E8"/>
    <w:rsid w:val="00E36A95"/>
    <w:rsid w:val="00E37E99"/>
    <w:rsid w:val="00E40B0A"/>
    <w:rsid w:val="00E413B1"/>
    <w:rsid w:val="00E441C0"/>
    <w:rsid w:val="00E44740"/>
    <w:rsid w:val="00E461AF"/>
    <w:rsid w:val="00E46944"/>
    <w:rsid w:val="00E50C98"/>
    <w:rsid w:val="00E51D78"/>
    <w:rsid w:val="00E545EF"/>
    <w:rsid w:val="00E54724"/>
    <w:rsid w:val="00E56C29"/>
    <w:rsid w:val="00E57286"/>
    <w:rsid w:val="00E64016"/>
    <w:rsid w:val="00E6487C"/>
    <w:rsid w:val="00E70A72"/>
    <w:rsid w:val="00E72B4C"/>
    <w:rsid w:val="00E73754"/>
    <w:rsid w:val="00E73F59"/>
    <w:rsid w:val="00E74FD4"/>
    <w:rsid w:val="00E80103"/>
    <w:rsid w:val="00E8251E"/>
    <w:rsid w:val="00E839CC"/>
    <w:rsid w:val="00E84626"/>
    <w:rsid w:val="00E85F50"/>
    <w:rsid w:val="00E92759"/>
    <w:rsid w:val="00E929D0"/>
    <w:rsid w:val="00E93D77"/>
    <w:rsid w:val="00E94507"/>
    <w:rsid w:val="00E96955"/>
    <w:rsid w:val="00E97B39"/>
    <w:rsid w:val="00E97F1F"/>
    <w:rsid w:val="00EA0B3F"/>
    <w:rsid w:val="00EA1C39"/>
    <w:rsid w:val="00EA2FBC"/>
    <w:rsid w:val="00EA3FFB"/>
    <w:rsid w:val="00EA7D6F"/>
    <w:rsid w:val="00EB0D46"/>
    <w:rsid w:val="00EB148F"/>
    <w:rsid w:val="00EB195F"/>
    <w:rsid w:val="00EB3427"/>
    <w:rsid w:val="00EB3C51"/>
    <w:rsid w:val="00EB6068"/>
    <w:rsid w:val="00EC10D5"/>
    <w:rsid w:val="00EC29BE"/>
    <w:rsid w:val="00EC7B63"/>
    <w:rsid w:val="00ED0DCC"/>
    <w:rsid w:val="00ED1A80"/>
    <w:rsid w:val="00ED1EA1"/>
    <w:rsid w:val="00ED3958"/>
    <w:rsid w:val="00ED3C0D"/>
    <w:rsid w:val="00ED3C57"/>
    <w:rsid w:val="00ED4B4A"/>
    <w:rsid w:val="00ED7859"/>
    <w:rsid w:val="00EE09A4"/>
    <w:rsid w:val="00EE26F6"/>
    <w:rsid w:val="00EE347D"/>
    <w:rsid w:val="00EE3C73"/>
    <w:rsid w:val="00EE409E"/>
    <w:rsid w:val="00EE5E18"/>
    <w:rsid w:val="00EE6BC6"/>
    <w:rsid w:val="00EF110F"/>
    <w:rsid w:val="00EF2F47"/>
    <w:rsid w:val="00EF46F0"/>
    <w:rsid w:val="00EF52E8"/>
    <w:rsid w:val="00EF5AA5"/>
    <w:rsid w:val="00EF76D6"/>
    <w:rsid w:val="00F003C7"/>
    <w:rsid w:val="00F0055B"/>
    <w:rsid w:val="00F00625"/>
    <w:rsid w:val="00F023C2"/>
    <w:rsid w:val="00F031ED"/>
    <w:rsid w:val="00F037CD"/>
    <w:rsid w:val="00F05365"/>
    <w:rsid w:val="00F0711F"/>
    <w:rsid w:val="00F1008C"/>
    <w:rsid w:val="00F123EA"/>
    <w:rsid w:val="00F12814"/>
    <w:rsid w:val="00F130CF"/>
    <w:rsid w:val="00F14E23"/>
    <w:rsid w:val="00F1743F"/>
    <w:rsid w:val="00F174D6"/>
    <w:rsid w:val="00F208CC"/>
    <w:rsid w:val="00F20C3E"/>
    <w:rsid w:val="00F244B7"/>
    <w:rsid w:val="00F261DD"/>
    <w:rsid w:val="00F2781F"/>
    <w:rsid w:val="00F30AE1"/>
    <w:rsid w:val="00F31EF4"/>
    <w:rsid w:val="00F34A75"/>
    <w:rsid w:val="00F34EF3"/>
    <w:rsid w:val="00F37D50"/>
    <w:rsid w:val="00F437B3"/>
    <w:rsid w:val="00F45181"/>
    <w:rsid w:val="00F47F8F"/>
    <w:rsid w:val="00F52818"/>
    <w:rsid w:val="00F5605A"/>
    <w:rsid w:val="00F613AD"/>
    <w:rsid w:val="00F63D22"/>
    <w:rsid w:val="00F646D9"/>
    <w:rsid w:val="00F65CBC"/>
    <w:rsid w:val="00F723DA"/>
    <w:rsid w:val="00F72628"/>
    <w:rsid w:val="00F73636"/>
    <w:rsid w:val="00F7408A"/>
    <w:rsid w:val="00F742B7"/>
    <w:rsid w:val="00F74668"/>
    <w:rsid w:val="00F76F95"/>
    <w:rsid w:val="00F77538"/>
    <w:rsid w:val="00F810BD"/>
    <w:rsid w:val="00F81889"/>
    <w:rsid w:val="00F84738"/>
    <w:rsid w:val="00F87B09"/>
    <w:rsid w:val="00F91160"/>
    <w:rsid w:val="00F922C2"/>
    <w:rsid w:val="00F92E34"/>
    <w:rsid w:val="00F93FF3"/>
    <w:rsid w:val="00F95A3F"/>
    <w:rsid w:val="00FA0CFA"/>
    <w:rsid w:val="00FA0EBA"/>
    <w:rsid w:val="00FA1D63"/>
    <w:rsid w:val="00FA70DA"/>
    <w:rsid w:val="00FB0D79"/>
    <w:rsid w:val="00FB278D"/>
    <w:rsid w:val="00FB2D35"/>
    <w:rsid w:val="00FB41D1"/>
    <w:rsid w:val="00FB5C24"/>
    <w:rsid w:val="00FB5D78"/>
    <w:rsid w:val="00FB738B"/>
    <w:rsid w:val="00FC418E"/>
    <w:rsid w:val="00FC4616"/>
    <w:rsid w:val="00FC774C"/>
    <w:rsid w:val="00FC7AB0"/>
    <w:rsid w:val="00FD03D2"/>
    <w:rsid w:val="00FD2175"/>
    <w:rsid w:val="00FD59C8"/>
    <w:rsid w:val="00FE0C11"/>
    <w:rsid w:val="00FE2085"/>
    <w:rsid w:val="00FE4386"/>
    <w:rsid w:val="00FE539D"/>
    <w:rsid w:val="00FE5EA3"/>
    <w:rsid w:val="00FE7AAB"/>
    <w:rsid w:val="00FF07DC"/>
    <w:rsid w:val="00FF11D5"/>
    <w:rsid w:val="00FF11F9"/>
    <w:rsid w:val="00FF2032"/>
    <w:rsid w:val="00FF3567"/>
    <w:rsid w:val="00FF3EAE"/>
    <w:rsid w:val="00FF443A"/>
    <w:rsid w:val="00FF592F"/>
    <w:rsid w:val="00FF70D6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D8141"/>
  <w15:chartTrackingRefBased/>
  <w15:docId w15:val="{418D7ABD-F2FE-4DE6-B5FC-0A31DCE8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23C79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B5D78"/>
    <w:pPr>
      <w:keepNext/>
      <w:keepLines/>
      <w:numPr>
        <w:numId w:val="1"/>
      </w:numPr>
      <w:spacing w:beforeLines="50" w:before="50" w:afterLines="50" w:after="5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D78"/>
    <w:pPr>
      <w:keepNext/>
      <w:keepLines/>
      <w:numPr>
        <w:ilvl w:val="1"/>
        <w:numId w:val="1"/>
      </w:numPr>
      <w:spacing w:beforeLines="50" w:before="50" w:afterLines="50" w:after="50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5D78"/>
    <w:pPr>
      <w:keepNext/>
      <w:keepLines/>
      <w:numPr>
        <w:ilvl w:val="2"/>
        <w:numId w:val="1"/>
      </w:numPr>
      <w:spacing w:beforeLines="50" w:before="50" w:afterLines="50" w:after="5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169A4"/>
    <w:pPr>
      <w:keepNext/>
      <w:keepLines/>
      <w:numPr>
        <w:ilvl w:val="3"/>
        <w:numId w:val="1"/>
      </w:numPr>
      <w:spacing w:beforeLines="50" w:before="50" w:afterLines="50" w:after="50"/>
      <w:outlineLvl w:val="3"/>
    </w:pPr>
    <w:rPr>
      <w:rFonts w:cstheme="majorBidi"/>
      <w:b/>
      <w:bCs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169A4"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-">
    <w:name w:val="04-正文"/>
    <w:basedOn w:val="a"/>
    <w:link w:val="04-Char"/>
    <w:qFormat/>
    <w:rsid w:val="007100D9"/>
    <w:pPr>
      <w:spacing w:line="360" w:lineRule="auto"/>
      <w:ind w:firstLineChars="200" w:firstLine="200"/>
    </w:pPr>
    <w:rPr>
      <w:sz w:val="24"/>
    </w:rPr>
  </w:style>
  <w:style w:type="paragraph" w:customStyle="1" w:styleId="01-">
    <w:name w:val="01-项目名称"/>
    <w:basedOn w:val="a"/>
    <w:next w:val="a"/>
    <w:qFormat/>
    <w:rsid w:val="00423279"/>
    <w:pPr>
      <w:jc w:val="center"/>
    </w:pPr>
    <w:rPr>
      <w:rFonts w:eastAsia="华文中宋"/>
      <w:b/>
      <w:sz w:val="52"/>
    </w:rPr>
  </w:style>
  <w:style w:type="paragraph" w:customStyle="1" w:styleId="02-">
    <w:name w:val="02-公司名称时间"/>
    <w:basedOn w:val="a"/>
    <w:next w:val="a"/>
    <w:qFormat/>
    <w:rsid w:val="00423279"/>
    <w:pPr>
      <w:jc w:val="center"/>
    </w:pPr>
    <w:rPr>
      <w:b/>
      <w:sz w:val="32"/>
    </w:rPr>
  </w:style>
  <w:style w:type="paragraph" w:customStyle="1" w:styleId="03-">
    <w:name w:val="03-目录两字"/>
    <w:basedOn w:val="a"/>
    <w:next w:val="a"/>
    <w:qFormat/>
    <w:rsid w:val="00DB132C"/>
    <w:pPr>
      <w:jc w:val="center"/>
    </w:pPr>
    <w:rPr>
      <w:sz w:val="28"/>
    </w:rPr>
  </w:style>
  <w:style w:type="paragraph" w:customStyle="1" w:styleId="12-">
    <w:name w:val="12-图片"/>
    <w:basedOn w:val="a"/>
    <w:next w:val="a"/>
    <w:qFormat/>
    <w:rsid w:val="00BC225B"/>
    <w:pPr>
      <w:jc w:val="center"/>
    </w:pPr>
  </w:style>
  <w:style w:type="paragraph" w:customStyle="1" w:styleId="13-">
    <w:name w:val="13-表格整体"/>
    <w:basedOn w:val="a"/>
    <w:qFormat/>
    <w:rsid w:val="00D60985"/>
  </w:style>
  <w:style w:type="paragraph" w:customStyle="1" w:styleId="15-">
    <w:name w:val="15-图片题注"/>
    <w:basedOn w:val="a"/>
    <w:next w:val="a"/>
    <w:qFormat/>
    <w:rsid w:val="00BC225B"/>
    <w:pPr>
      <w:spacing w:afterLines="100" w:after="100"/>
      <w:jc w:val="center"/>
    </w:pPr>
    <w:rPr>
      <w:b/>
    </w:rPr>
  </w:style>
  <w:style w:type="character" w:customStyle="1" w:styleId="10">
    <w:name w:val="标题 1 字符"/>
    <w:basedOn w:val="a0"/>
    <w:link w:val="1"/>
    <w:uiPriority w:val="9"/>
    <w:rsid w:val="00013C57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3C79"/>
    <w:rPr>
      <w:rFonts w:ascii="Times New Roman" w:eastAsia="宋体" w:hAnsi="Times New Roman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223C79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23C79"/>
    <w:rPr>
      <w:rFonts w:ascii="Times New Roman" w:eastAsia="宋体" w:hAnsi="Times New Roman" w:cstheme="majorBidi"/>
      <w:b/>
      <w:bCs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223C79"/>
    <w:rPr>
      <w:rFonts w:ascii="Times New Roman" w:eastAsia="宋体" w:hAnsi="Times New Roman"/>
      <w:b/>
      <w:bCs/>
      <w:sz w:val="28"/>
      <w:szCs w:val="28"/>
    </w:rPr>
  </w:style>
  <w:style w:type="paragraph" w:styleId="a3">
    <w:name w:val="caption"/>
    <w:basedOn w:val="a"/>
    <w:next w:val="a"/>
    <w:unhideWhenUsed/>
    <w:qFormat/>
    <w:rsid w:val="00CF1AF9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39"/>
    <w:rsid w:val="00CF1A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B7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B738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B7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B738B"/>
    <w:rPr>
      <w:sz w:val="18"/>
      <w:szCs w:val="18"/>
    </w:rPr>
  </w:style>
  <w:style w:type="character" w:styleId="a9">
    <w:name w:val="page number"/>
    <w:basedOn w:val="a0"/>
    <w:unhideWhenUsed/>
    <w:rsid w:val="0096124B"/>
    <w:rPr>
      <w:rFonts w:ascii="Times New Roman" w:eastAsia="宋体" w:hAnsi="Times New Roman"/>
      <w:b w:val="0"/>
      <w:i w:val="0"/>
      <w:color w:val="auto"/>
      <w:sz w:val="21"/>
    </w:rPr>
  </w:style>
  <w:style w:type="character" w:styleId="aa">
    <w:name w:val="Hyperlink"/>
    <w:basedOn w:val="a0"/>
    <w:uiPriority w:val="99"/>
    <w:unhideWhenUsed/>
    <w:rsid w:val="00C630F8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C707C9"/>
    <w:pPr>
      <w:tabs>
        <w:tab w:val="right" w:leader="dot" w:pos="9016"/>
      </w:tabs>
    </w:pPr>
  </w:style>
  <w:style w:type="paragraph" w:styleId="TOC2">
    <w:name w:val="toc 2"/>
    <w:basedOn w:val="a"/>
    <w:next w:val="a"/>
    <w:autoRedefine/>
    <w:uiPriority w:val="39"/>
    <w:unhideWhenUsed/>
    <w:rsid w:val="00C630F8"/>
    <w:pPr>
      <w:ind w:leftChars="200" w:left="200"/>
    </w:pPr>
  </w:style>
  <w:style w:type="paragraph" w:styleId="TOC3">
    <w:name w:val="toc 3"/>
    <w:basedOn w:val="a"/>
    <w:next w:val="a"/>
    <w:autoRedefine/>
    <w:uiPriority w:val="39"/>
    <w:unhideWhenUsed/>
    <w:rsid w:val="00437336"/>
    <w:pPr>
      <w:ind w:leftChars="400" w:left="400"/>
    </w:pPr>
  </w:style>
  <w:style w:type="paragraph" w:customStyle="1" w:styleId="14-">
    <w:name w:val="14-表格首行"/>
    <w:basedOn w:val="13-"/>
    <w:next w:val="13-"/>
    <w:qFormat/>
    <w:rsid w:val="001C011B"/>
    <w:pPr>
      <w:jc w:val="center"/>
    </w:pPr>
    <w:rPr>
      <w:b/>
    </w:rPr>
  </w:style>
  <w:style w:type="paragraph" w:customStyle="1" w:styleId="05-">
    <w:name w:val="05-正文加粗"/>
    <w:basedOn w:val="a"/>
    <w:next w:val="a"/>
    <w:qFormat/>
    <w:rsid w:val="008249C9"/>
    <w:pPr>
      <w:spacing w:line="360" w:lineRule="auto"/>
      <w:ind w:firstLineChars="200" w:firstLine="200"/>
    </w:pPr>
    <w:rPr>
      <w:b/>
    </w:rPr>
  </w:style>
  <w:style w:type="paragraph" w:customStyle="1" w:styleId="06-">
    <w:name w:val="06-编号"/>
    <w:basedOn w:val="a"/>
    <w:next w:val="a"/>
    <w:qFormat/>
    <w:rsid w:val="00B109DA"/>
    <w:pPr>
      <w:numPr>
        <w:numId w:val="2"/>
      </w:numPr>
      <w:spacing w:line="360" w:lineRule="auto"/>
      <w:ind w:firstLineChars="200" w:firstLine="200"/>
    </w:pPr>
  </w:style>
  <w:style w:type="paragraph" w:customStyle="1" w:styleId="10--">
    <w:name w:val="10-列表-圆点"/>
    <w:basedOn w:val="a"/>
    <w:next w:val="a"/>
    <w:qFormat/>
    <w:rsid w:val="00D16319"/>
    <w:pPr>
      <w:numPr>
        <w:numId w:val="3"/>
      </w:numPr>
      <w:spacing w:line="360" w:lineRule="auto"/>
    </w:pPr>
    <w:rPr>
      <w:sz w:val="24"/>
    </w:rPr>
  </w:style>
  <w:style w:type="paragraph" w:customStyle="1" w:styleId="08--">
    <w:name w:val="08-编号-括号"/>
    <w:basedOn w:val="a"/>
    <w:next w:val="a"/>
    <w:qFormat/>
    <w:rsid w:val="00440F10"/>
    <w:pPr>
      <w:numPr>
        <w:numId w:val="4"/>
      </w:numPr>
      <w:spacing w:line="360" w:lineRule="auto"/>
    </w:pPr>
    <w:rPr>
      <w:sz w:val="24"/>
    </w:rPr>
  </w:style>
  <w:style w:type="paragraph" w:customStyle="1" w:styleId="07-">
    <w:name w:val="07-编号加粗"/>
    <w:basedOn w:val="a"/>
    <w:next w:val="a"/>
    <w:qFormat/>
    <w:rsid w:val="00B109DA"/>
    <w:pPr>
      <w:numPr>
        <w:numId w:val="5"/>
      </w:numPr>
      <w:spacing w:line="360" w:lineRule="auto"/>
      <w:ind w:firstLineChars="200" w:firstLine="200"/>
    </w:pPr>
    <w:rPr>
      <w:b/>
    </w:rPr>
  </w:style>
  <w:style w:type="paragraph" w:customStyle="1" w:styleId="09--">
    <w:name w:val="09-编号加粗-括号"/>
    <w:basedOn w:val="a"/>
    <w:next w:val="a"/>
    <w:qFormat/>
    <w:rsid w:val="00B109DA"/>
    <w:pPr>
      <w:numPr>
        <w:numId w:val="6"/>
      </w:numPr>
      <w:spacing w:line="360" w:lineRule="auto"/>
      <w:ind w:firstLineChars="200" w:firstLine="200"/>
    </w:pPr>
    <w:rPr>
      <w:b/>
    </w:rPr>
  </w:style>
  <w:style w:type="paragraph" w:customStyle="1" w:styleId="11--">
    <w:name w:val="11-列表-箭头"/>
    <w:basedOn w:val="a"/>
    <w:next w:val="a"/>
    <w:qFormat/>
    <w:rsid w:val="00B109DA"/>
    <w:pPr>
      <w:numPr>
        <w:numId w:val="7"/>
      </w:numPr>
      <w:spacing w:line="360" w:lineRule="auto"/>
      <w:ind w:leftChars="200" w:left="400" w:hangingChars="200" w:hanging="200"/>
    </w:pPr>
  </w:style>
  <w:style w:type="paragraph" w:customStyle="1" w:styleId="16-">
    <w:name w:val="16-表格题注"/>
    <w:basedOn w:val="a"/>
    <w:next w:val="a"/>
    <w:qFormat/>
    <w:rsid w:val="00BC225B"/>
    <w:pPr>
      <w:spacing w:beforeLines="100" w:before="100"/>
      <w:jc w:val="center"/>
    </w:pPr>
    <w:rPr>
      <w:b/>
    </w:rPr>
  </w:style>
  <w:style w:type="character" w:styleId="ab">
    <w:name w:val="annotation reference"/>
    <w:basedOn w:val="a0"/>
    <w:uiPriority w:val="99"/>
    <w:semiHidden/>
    <w:unhideWhenUsed/>
    <w:rsid w:val="000A358A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A358A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A358A"/>
    <w:rPr>
      <w:rFonts w:ascii="Times New Roman" w:eastAsia="宋体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358A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A358A"/>
    <w:rPr>
      <w:rFonts w:ascii="Times New Roman" w:eastAsia="宋体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A358A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A358A"/>
    <w:rPr>
      <w:rFonts w:ascii="Times New Roman" w:eastAsia="宋体" w:hAnsi="Times New Roman"/>
      <w:sz w:val="18"/>
      <w:szCs w:val="18"/>
    </w:rPr>
  </w:style>
  <w:style w:type="character" w:customStyle="1" w:styleId="04-Char">
    <w:name w:val="04-正文 Char"/>
    <w:link w:val="04-"/>
    <w:qFormat/>
    <w:rsid w:val="007100D9"/>
    <w:rPr>
      <w:rFonts w:ascii="Times New Roman" w:eastAsia="宋体" w:hAnsi="Times New Roman"/>
      <w:sz w:val="24"/>
    </w:rPr>
  </w:style>
  <w:style w:type="paragraph" w:styleId="af2">
    <w:name w:val="List Paragraph"/>
    <w:basedOn w:val="a"/>
    <w:uiPriority w:val="34"/>
    <w:qFormat/>
    <w:rsid w:val="00F92E34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6C5F7A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12D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6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hyperlink" Target="http://192.168.173.33/x/_layouts/xlviewerinternal.aspx?WOPISrc=http://192.168.173.32/wopi/files/1.xlsx&amp;access_token=token&amp;ui=zh-CN" TargetMode="External"/><Relationship Id="rId68" Type="http://schemas.openxmlformats.org/officeDocument/2006/relationships/hyperlink" Target="https://blog.csdn.net/a897180673/article/details/8062320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hyperlink" Target="https://pan.baidu.com/s/1BaHWjaNAFXEVnlU7ohWAlA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hyperlink" Target="http://192.168.173.33" TargetMode="External"/><Relationship Id="rId66" Type="http://schemas.openxmlformats.org/officeDocument/2006/relationships/hyperlink" Target="http://192.168.173.33/p/PowerPointFrame.aspx?PowerPointView=ReadingView&amp;WOPISrc=http://192.168.173.32/wopi/files/22.ppt&amp;access_token=token&amp;ui=zh-CN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192.168.173.33/we/wordeditorframe.aspx?WOPISrc=http://192.168.173.32/wopi/files/1.docx&amp;access_token=token&amp;ui=zh-CN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blog.csdn.net/jiaqu2177/article/details/81945692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192.168.173.32/wopi/files/1.docx" TargetMode="External"/><Relationship Id="rId64" Type="http://schemas.openxmlformats.org/officeDocument/2006/relationships/hyperlink" Target="http://192.168.173.33/p/PowerPointFrame.aspx?PowerPointView=ReadingView&amp;WOPISrc=http://192.168.173.32/wopi/files/1.pptx&amp;access_token=token&amp;ui=zh-CN" TargetMode="External"/><Relationship Id="rId69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hyperlink" Target="https://docs.microsoft.com/zh-cn/officeonlineserver/deploy-office-online-server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://192.168.173.32/wopi/files" TargetMode="External"/><Relationship Id="rId67" Type="http://schemas.openxmlformats.org/officeDocument/2006/relationships/hyperlink" Target="http://192.168.173.33/wv/wordviewerframe.aspx?PdfMode=1&amp;&amp;WOPISrc=http://192.168.173.32/wopi/files/1.pdf&amp;access_token=token&amp;ui=zh-CN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hyperlink" Target="http://192.168.173.33/wv/wordviewerframe.aspx?WOPISrc=http://192.168.173.32/wopi/files/2.doc&amp;access_token=token&amp;ui=zh-CN" TargetMode="External"/><Relationship Id="rId7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csdn.net/q386815991/article/details/81705128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hyperlink" Target="http://192.168.173.33/hosting/discovery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hyperlink" Target="http://192.168.173.33/wv/wordviewerframe.aspx?WOPISrc=http://192.168.173.32/wopi/files/1.docx&amp;access_token=token&amp;ui=zh-CN" TargetMode="External"/><Relationship Id="rId65" Type="http://schemas.openxmlformats.org/officeDocument/2006/relationships/hyperlink" Target="http://192.168.173.33/p/PowerPointFrame.aspx?PowerPointView=EditView&amp;WOPISrc=http://192.168.173.32/wopi/files/1.pptx&amp;&amp;ui=zh-CN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hyperlink" Target="https://github.com/HolyGuo/WopiHost.git" TargetMode="External"/><Relationship Id="rId55" Type="http://schemas.openxmlformats.org/officeDocument/2006/relationships/hyperlink" Target="http://IP/wopi/files/" TargetMode="External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2&#39033;&#30446;&#36164;&#26009;\&#22307;&#38886;&#21512;&#20247;_&#27169;&#26495;V1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4667B-59A6-43C6-BA23-A614D20E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圣韦合众_模板V1.dotx</Template>
  <TotalTime>2262</TotalTime>
  <Pages>28</Pages>
  <Words>1660</Words>
  <Characters>9462</Characters>
  <Application>Microsoft Office Word</Application>
  <DocSecurity>0</DocSecurity>
  <Lines>78</Lines>
  <Paragraphs>22</Paragraphs>
  <ScaleCrop>false</ScaleCrop>
  <Company/>
  <LinksUpToDate>false</LinksUpToDate>
  <CharactersWithSpaces>11100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郭神圣</dc:creator>
  <cp:keywords/>
  <dc:description/>
  <cp:lastModifiedBy>郭 神圣</cp:lastModifiedBy>
  <cp:revision>417</cp:revision>
  <cp:lastPrinted>2019-01-17T10:23:00Z</cp:lastPrinted>
  <dcterms:created xsi:type="dcterms:W3CDTF">2018-03-26T02:43:00Z</dcterms:created>
  <dcterms:modified xsi:type="dcterms:W3CDTF">2019-10-16T09:01:00Z</dcterms:modified>
</cp:coreProperties>
</file>